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6734BED" w14:textId="77777777" w:rsidTr="43F6AD5C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8751E35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  <w:p w14:paraId="56A100CF" w14:textId="77777777" w:rsidR="009B13DB" w:rsidRDefault="009B13DB" w:rsidP="009B13DB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357902BF" w14:textId="6F98A2B0" w:rsidR="009B13DB" w:rsidRPr="009B13DB" w:rsidRDefault="009B13DB" w:rsidP="009B13DB"/>
        </w:tc>
        <w:tc>
          <w:tcPr>
            <w:tcW w:w="423" w:type="dxa"/>
            <w:vMerge w:val="restart"/>
            <w:tcBorders>
              <w:bottom w:val="nil"/>
            </w:tcBorders>
          </w:tcPr>
          <w:p w14:paraId="7E6B1B9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E0F927A" w14:textId="7C4B8CA7" w:rsidR="003D1B71" w:rsidRPr="00310F17" w:rsidRDefault="00A32E5F" w:rsidP="0027740B">
            <w:pPr>
              <w:pStyle w:val="Title"/>
            </w:pPr>
            <w:r>
              <w:t>KOUSHIC ALAGU RAJAN</w:t>
            </w:r>
            <w:r w:rsidR="003D1B71" w:rsidRPr="00310F17">
              <w:br/>
            </w:r>
            <w:r w:rsidR="009B13DB" w:rsidRPr="009B13DB">
              <w:rPr>
                <w:sz w:val="40"/>
                <w:szCs w:val="40"/>
              </w:rPr>
              <w:t xml:space="preserve">Full Stack </w:t>
            </w:r>
            <w:r w:rsidR="0027740B">
              <w:rPr>
                <w:sz w:val="40"/>
                <w:szCs w:val="40"/>
              </w:rPr>
              <w:t>Developer</w:t>
            </w:r>
          </w:p>
        </w:tc>
      </w:tr>
      <w:tr w:rsidR="003D1B71" w14:paraId="6186B6AD" w14:textId="77777777" w:rsidTr="43F6AD5C">
        <w:trPr>
          <w:trHeight w:val="1589"/>
        </w:trPr>
        <w:tc>
          <w:tcPr>
            <w:tcW w:w="3662" w:type="dxa"/>
            <w:gridSpan w:val="3"/>
            <w:vMerge/>
          </w:tcPr>
          <w:p w14:paraId="7034BBC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</w:tcPr>
          <w:p w14:paraId="3215BF9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763606B" w14:textId="508F2C9E" w:rsidR="003D1B71" w:rsidRPr="00E572D6" w:rsidRDefault="008545F0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1196195576"/>
                <w:placeholder>
                  <w:docPart w:val="5D852799C0EE407C939FAF9EE51ED13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AC6C7E">
                  <w:t>Experience</w:t>
                </w:r>
              </w:sdtContent>
            </w:sdt>
            <w:r w:rsidR="009B13DB">
              <w:rPr>
                <w:rFonts w:ascii="Calibri" w:hAnsi="Calibri" w:cs="Calibri"/>
                <w:color w:val="0072C7"/>
              </w:rPr>
              <w:t xml:space="preserve"> Summary</w:t>
            </w:r>
          </w:p>
          <w:p w14:paraId="78652CF5" w14:textId="37D0CB07" w:rsidR="009B13DB" w:rsidRPr="009B13DB" w:rsidRDefault="0A302BC5" w:rsidP="4471ABA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rPr>
                <w:rFonts w:eastAsiaTheme="majorEastAsia" w:cstheme="minorBidi"/>
              </w:rPr>
            </w:pPr>
            <w:r w:rsidRPr="0A302BC5">
              <w:rPr>
                <w:rFonts w:eastAsiaTheme="majorEastAsia" w:cstheme="minorBidi"/>
              </w:rPr>
              <w:t>Full Stack Developer with around 3 years of experience with a passion to self-learn new technologies.</w:t>
            </w:r>
          </w:p>
          <w:p w14:paraId="5C7AB826" w14:textId="44C57D7E" w:rsidR="009B13DB" w:rsidRPr="009B13DB" w:rsidRDefault="0A302BC5" w:rsidP="4471ABA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rPr>
                <w:rFonts w:eastAsiaTheme="majorEastAsia" w:cstheme="minorBidi"/>
              </w:rPr>
            </w:pPr>
            <w:r w:rsidRPr="0A302BC5">
              <w:rPr>
                <w:rFonts w:eastAsiaTheme="majorEastAsia" w:cstheme="minorBidi"/>
              </w:rPr>
              <w:t>Well-experienced in web development (MEA(R)N and Java Stack) and Conversational AI (NLU).</w:t>
            </w:r>
          </w:p>
          <w:p w14:paraId="3D062DF1" w14:textId="77777777" w:rsidR="000637E3" w:rsidRPr="009B13DB" w:rsidRDefault="0A302BC5" w:rsidP="4471ABA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jc w:val="both"/>
              <w:rPr>
                <w:rFonts w:eastAsiaTheme="majorEastAsia" w:cstheme="minorBidi"/>
              </w:rPr>
            </w:pPr>
            <w:r w:rsidRPr="0A302BC5">
              <w:rPr>
                <w:rFonts w:eastAsiaTheme="majorEastAsia" w:cstheme="minorBidi"/>
              </w:rPr>
              <w:t>Excellent communication skills and a team player during interaction with the team and clients.</w:t>
            </w:r>
          </w:p>
          <w:p w14:paraId="342E8F25" w14:textId="79D4C69C" w:rsidR="009B13DB" w:rsidRPr="009B13DB" w:rsidRDefault="0A302BC5" w:rsidP="4471ABA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jc w:val="both"/>
              <w:rPr>
                <w:rFonts w:eastAsiaTheme="majorEastAsia" w:cstheme="minorBidi"/>
              </w:rPr>
            </w:pPr>
            <w:r>
              <w:t>Hands-on knowledge on Amazon web Services, Google Cloud Platform and Microsoft Azure.</w:t>
            </w:r>
          </w:p>
          <w:p w14:paraId="590C8366" w14:textId="525A75BE" w:rsidR="003D1B71" w:rsidRDefault="009B13DB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Technical Skillset</w:t>
            </w:r>
          </w:p>
          <w:tbl>
            <w:tblPr>
              <w:tblStyle w:val="TableGrid"/>
              <w:tblW w:w="6485" w:type="dxa"/>
              <w:tblLayout w:type="fixed"/>
              <w:tblLook w:val="04A0" w:firstRow="1" w:lastRow="0" w:firstColumn="1" w:lastColumn="0" w:noHBand="0" w:noVBand="1"/>
            </w:tblPr>
            <w:tblGrid>
              <w:gridCol w:w="3283"/>
              <w:gridCol w:w="3202"/>
            </w:tblGrid>
            <w:tr w:rsidR="009B13DB" w14:paraId="3D7B7781" w14:textId="77777777" w:rsidTr="4471ABAC">
              <w:trPr>
                <w:trHeight w:val="265"/>
              </w:trPr>
              <w:tc>
                <w:tcPr>
                  <w:tcW w:w="3283" w:type="dxa"/>
                </w:tcPr>
                <w:p w14:paraId="1CA7BDCB" w14:textId="76C878EE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Operating Systems</w:t>
                  </w:r>
                </w:p>
              </w:tc>
              <w:tc>
                <w:tcPr>
                  <w:tcW w:w="3202" w:type="dxa"/>
                </w:tcPr>
                <w:p w14:paraId="6A28E238" w14:textId="75004450" w:rsidR="009B13DB" w:rsidRPr="0028670A" w:rsidRDefault="0028670A" w:rsidP="009B13DB"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Windows, Linux</w:t>
                  </w:r>
                </w:p>
              </w:tc>
            </w:tr>
            <w:tr w:rsidR="009B13DB" w14:paraId="2BD2A147" w14:textId="77777777" w:rsidTr="4471ABAC">
              <w:trPr>
                <w:trHeight w:val="643"/>
              </w:trPr>
              <w:tc>
                <w:tcPr>
                  <w:tcW w:w="3283" w:type="dxa"/>
                </w:tcPr>
                <w:p w14:paraId="44A45EB0" w14:textId="348148F2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Web Technologies</w:t>
                  </w:r>
                </w:p>
              </w:tc>
              <w:tc>
                <w:tcPr>
                  <w:tcW w:w="3202" w:type="dxa"/>
                </w:tcPr>
                <w:p w14:paraId="70D16312" w14:textId="136AF9C5" w:rsidR="009B13DB" w:rsidRPr="0028670A" w:rsidRDefault="4471ABAC" w:rsidP="009B13DB">
                  <w:r w:rsidRPr="4471ABAC">
                    <w:rPr>
                      <w:rFonts w:eastAsiaTheme="majorEastAsia" w:cstheme="minorBidi"/>
                      <w:sz w:val="20"/>
                      <w:szCs w:val="20"/>
                    </w:rPr>
                    <w:t xml:space="preserve">Angular, React JS, HTML5, SCSS, CSS3, JavaScript, Java, C#         </w:t>
                  </w:r>
                  <w:r w:rsidRPr="4471ABAC">
                    <w:rPr>
                      <w:rFonts w:eastAsiaTheme="majorEastAsia" w:cstheme="minorBidi"/>
                    </w:rPr>
                    <w:t xml:space="preserve">                                  </w:t>
                  </w:r>
                </w:p>
              </w:tc>
            </w:tr>
            <w:tr w:rsidR="009B13DB" w14:paraId="7D5E692D" w14:textId="77777777" w:rsidTr="4471ABAC">
              <w:trPr>
                <w:trHeight w:val="265"/>
              </w:trPr>
              <w:tc>
                <w:tcPr>
                  <w:tcW w:w="3283" w:type="dxa"/>
                </w:tcPr>
                <w:p w14:paraId="4A81DE75" w14:textId="120DF59F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Framework</w:t>
                  </w:r>
                </w:p>
              </w:tc>
              <w:tc>
                <w:tcPr>
                  <w:tcW w:w="3202" w:type="dxa"/>
                </w:tcPr>
                <w:p w14:paraId="73401B26" w14:textId="4E9AC4D2" w:rsidR="009B13DB" w:rsidRPr="0028670A" w:rsidRDefault="0028670A" w:rsidP="009B13DB"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Spring Boot, Express</w:t>
                  </w:r>
                </w:p>
              </w:tc>
            </w:tr>
            <w:tr w:rsidR="009B13DB" w14:paraId="5FF2F9EB" w14:textId="77777777" w:rsidTr="4471ABAC">
              <w:trPr>
                <w:trHeight w:val="279"/>
              </w:trPr>
              <w:tc>
                <w:tcPr>
                  <w:tcW w:w="3283" w:type="dxa"/>
                </w:tcPr>
                <w:p w14:paraId="29F5E49A" w14:textId="6D44B5B9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 xml:space="preserve">ORM Tool                             </w:t>
                  </w:r>
                </w:p>
              </w:tc>
              <w:tc>
                <w:tcPr>
                  <w:tcW w:w="3202" w:type="dxa"/>
                </w:tcPr>
                <w:p w14:paraId="594FA828" w14:textId="75D86CEC" w:rsidR="009B13DB" w:rsidRPr="0028670A" w:rsidRDefault="0028670A" w:rsidP="009B13DB"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Mongoose, Hibernate</w:t>
                  </w:r>
                </w:p>
              </w:tc>
            </w:tr>
            <w:tr w:rsidR="00047FD6" w14:paraId="7AB05569" w14:textId="77777777" w:rsidTr="4471ABAC">
              <w:trPr>
                <w:trHeight w:val="279"/>
              </w:trPr>
              <w:tc>
                <w:tcPr>
                  <w:tcW w:w="3283" w:type="dxa"/>
                </w:tcPr>
                <w:p w14:paraId="59528526" w14:textId="13F01477" w:rsidR="00047FD6" w:rsidRPr="0028670A" w:rsidRDefault="00047FD6" w:rsidP="00047FD6">
                  <w:pP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</w:pPr>
                  <w:r w:rsidRPr="008C64AF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Cloud Services</w:t>
                  </w:r>
                </w:p>
              </w:tc>
              <w:tc>
                <w:tcPr>
                  <w:tcW w:w="3202" w:type="dxa"/>
                </w:tcPr>
                <w:p w14:paraId="4F67481B" w14:textId="1A38DEA7" w:rsidR="00047FD6" w:rsidRDefault="4471ABAC" w:rsidP="4471ABAC">
                  <w:pPr>
                    <w:rPr>
                      <w:rFonts w:cstheme="minorBidi"/>
                      <w:sz w:val="18"/>
                      <w:szCs w:val="18"/>
                    </w:rPr>
                  </w:pPr>
                  <w:r w:rsidRPr="4471ABAC">
                    <w:rPr>
                      <w:rFonts w:cstheme="minorBidi"/>
                      <w:sz w:val="18"/>
                      <w:szCs w:val="18"/>
                    </w:rPr>
                    <w:t>AWS – Lambda, S3, CloudWatch, EC2, Certificate Manager, Route 53</w:t>
                  </w:r>
                </w:p>
                <w:p w14:paraId="045DE91A" w14:textId="77777777" w:rsidR="00FD6B47" w:rsidRDefault="00A32E5F" w:rsidP="00A32E5F">
                  <w:pPr>
                    <w:rPr>
                      <w:rFonts w:cstheme="minorHAnsi"/>
                      <w:sz w:val="18"/>
                      <w:szCs w:val="18"/>
                    </w:rPr>
                  </w:pPr>
                  <w:r>
                    <w:rPr>
                      <w:rFonts w:cstheme="minorHAnsi"/>
                      <w:sz w:val="18"/>
                      <w:szCs w:val="18"/>
                    </w:rPr>
                    <w:t>GCP/Firebase</w:t>
                  </w:r>
                  <w:r w:rsidR="00FD6B47">
                    <w:rPr>
                      <w:rFonts w:cstheme="minorHAnsi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cstheme="minorHAnsi"/>
                      <w:sz w:val="18"/>
                      <w:szCs w:val="18"/>
                    </w:rPr>
                    <w:t>–</w:t>
                  </w:r>
                  <w:r w:rsidR="00FD6B47">
                    <w:rPr>
                      <w:rFonts w:cstheme="minorHAnsi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cstheme="minorHAnsi"/>
                      <w:sz w:val="18"/>
                      <w:szCs w:val="18"/>
                    </w:rPr>
                    <w:t>Cloud Functions, Firestore, Cloud Storage, Real time Database</w:t>
                  </w:r>
                </w:p>
                <w:p w14:paraId="035166C0" w14:textId="77777777" w:rsidR="00A32E5F" w:rsidRDefault="00A32E5F" w:rsidP="00A32E5F">
                  <w:pPr>
                    <w:rPr>
                      <w:rFonts w:cstheme="minorHAnsi"/>
                      <w:sz w:val="18"/>
                      <w:szCs w:val="18"/>
                    </w:rPr>
                  </w:pPr>
                  <w:r>
                    <w:rPr>
                      <w:rFonts w:cstheme="minorHAnsi"/>
                      <w:sz w:val="18"/>
                      <w:szCs w:val="18"/>
                    </w:rPr>
                    <w:t>Azure – VM, Cosmos DB, Azure Functions</w:t>
                  </w:r>
                </w:p>
                <w:p w14:paraId="4DCADDEB" w14:textId="312C50C9" w:rsidR="00A32E5F" w:rsidRPr="00047FD6" w:rsidRDefault="4471ABAC" w:rsidP="4471ABAC">
                  <w:pPr>
                    <w:rPr>
                      <w:rFonts w:cstheme="minorBidi"/>
                      <w:sz w:val="18"/>
                      <w:szCs w:val="18"/>
                    </w:rPr>
                  </w:pPr>
                  <w:r w:rsidRPr="4471ABAC">
                    <w:rPr>
                      <w:rFonts w:cstheme="minorBidi"/>
                      <w:sz w:val="18"/>
                      <w:szCs w:val="18"/>
                    </w:rPr>
                    <w:t>Pivotal</w:t>
                  </w:r>
                </w:p>
              </w:tc>
            </w:tr>
            <w:tr w:rsidR="009B13DB" w14:paraId="3C29AA99" w14:textId="77777777" w:rsidTr="4471ABAC">
              <w:trPr>
                <w:trHeight w:val="265"/>
              </w:trPr>
              <w:tc>
                <w:tcPr>
                  <w:tcW w:w="3283" w:type="dxa"/>
                </w:tcPr>
                <w:p w14:paraId="076AA216" w14:textId="6285D4CC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Servers</w:t>
                  </w:r>
                </w:p>
              </w:tc>
              <w:tc>
                <w:tcPr>
                  <w:tcW w:w="3202" w:type="dxa"/>
                </w:tcPr>
                <w:p w14:paraId="20D8E72F" w14:textId="272DA381" w:rsidR="009B13DB" w:rsidRPr="0028670A" w:rsidRDefault="0028670A" w:rsidP="009B13DB"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Apache. Nginx</w:t>
                  </w:r>
                </w:p>
              </w:tc>
            </w:tr>
            <w:tr w:rsidR="009B13DB" w14:paraId="18D71632" w14:textId="77777777" w:rsidTr="4471ABAC">
              <w:trPr>
                <w:trHeight w:val="337"/>
              </w:trPr>
              <w:tc>
                <w:tcPr>
                  <w:tcW w:w="3283" w:type="dxa"/>
                </w:tcPr>
                <w:p w14:paraId="25829616" w14:textId="6655CB22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 xml:space="preserve">IDE’s    </w:t>
                  </w:r>
                </w:p>
              </w:tc>
              <w:tc>
                <w:tcPr>
                  <w:tcW w:w="3202" w:type="dxa"/>
                </w:tcPr>
                <w:p w14:paraId="1DC4900D" w14:textId="12574761" w:rsidR="0028670A" w:rsidRPr="0028670A" w:rsidRDefault="0028670A" w:rsidP="009B13DB">
                  <w:pPr>
                    <w:rPr>
                      <w:rFonts w:eastAsiaTheme="majorEastAsia" w:cstheme="minorHAnsi"/>
                      <w:sz w:val="20"/>
                      <w:szCs w:val="20"/>
                    </w:rPr>
                  </w:pPr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Visual Studio Code, Eclips</w:t>
                  </w:r>
                  <w:r>
                    <w:rPr>
                      <w:rFonts w:eastAsiaTheme="majorEastAsia" w:cstheme="minorHAnsi"/>
                      <w:sz w:val="20"/>
                      <w:szCs w:val="20"/>
                    </w:rPr>
                    <w:t>e</w:t>
                  </w:r>
                </w:p>
              </w:tc>
            </w:tr>
            <w:tr w:rsidR="009B13DB" w14:paraId="130AA92E" w14:textId="77777777" w:rsidTr="4471ABAC">
              <w:trPr>
                <w:trHeight w:val="672"/>
              </w:trPr>
              <w:tc>
                <w:tcPr>
                  <w:tcW w:w="3283" w:type="dxa"/>
                </w:tcPr>
                <w:p w14:paraId="0E7B3CFB" w14:textId="44699477" w:rsidR="009B13DB" w:rsidRPr="0028670A" w:rsidRDefault="0028670A" w:rsidP="009B13DB">
                  <w:pPr>
                    <w:rPr>
                      <w:b/>
                      <w:bCs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 xml:space="preserve">Databases                            </w:t>
                  </w:r>
                </w:p>
              </w:tc>
              <w:tc>
                <w:tcPr>
                  <w:tcW w:w="3202" w:type="dxa"/>
                </w:tcPr>
                <w:p w14:paraId="28DF213B" w14:textId="63D33037" w:rsidR="009B13DB" w:rsidRPr="0028670A" w:rsidRDefault="4471ABAC" w:rsidP="05D15752">
                  <w:pPr>
                    <w:widowControl/>
                    <w:autoSpaceDE/>
                    <w:autoSpaceDN/>
                    <w:adjustRightInd/>
                    <w:spacing w:after="200" w:line="276" w:lineRule="auto"/>
                    <w:contextualSpacing/>
                    <w:rPr>
                      <w:rFonts w:eastAsiaTheme="majorEastAsia" w:cstheme="minorBidi"/>
                    </w:rPr>
                  </w:pPr>
                  <w:r w:rsidRPr="4471ABAC">
                    <w:rPr>
                      <w:rFonts w:eastAsiaTheme="majorEastAsia" w:cstheme="minorBidi"/>
                      <w:sz w:val="20"/>
                      <w:szCs w:val="20"/>
                    </w:rPr>
                    <w:t>MongoDB, MySQL, PostgreSQL, FirebaseDB, DynamoDB, CosmosDB</w:t>
                  </w:r>
                </w:p>
              </w:tc>
            </w:tr>
            <w:tr w:rsidR="003B08C5" w14:paraId="1C7A8AEE" w14:textId="77777777" w:rsidTr="4471ABAC">
              <w:trPr>
                <w:trHeight w:val="389"/>
              </w:trPr>
              <w:tc>
                <w:tcPr>
                  <w:tcW w:w="3283" w:type="dxa"/>
                </w:tcPr>
                <w:p w14:paraId="4479A574" w14:textId="279888B3" w:rsidR="003B08C5" w:rsidRPr="0028670A" w:rsidRDefault="003B08C5" w:rsidP="009B13DB">
                  <w:pP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Testing</w:t>
                  </w:r>
                </w:p>
              </w:tc>
              <w:tc>
                <w:tcPr>
                  <w:tcW w:w="3202" w:type="dxa"/>
                </w:tcPr>
                <w:p w14:paraId="09CD1A67" w14:textId="34D48D88" w:rsidR="003B08C5" w:rsidRPr="0028670A" w:rsidRDefault="4471ABAC" w:rsidP="4471ABAC">
                  <w:pPr>
                    <w:widowControl/>
                    <w:autoSpaceDE/>
                    <w:autoSpaceDN/>
                    <w:adjustRightInd/>
                    <w:spacing w:after="200" w:line="276" w:lineRule="auto"/>
                    <w:contextualSpacing/>
                    <w:rPr>
                      <w:rFonts w:eastAsiaTheme="majorEastAsia" w:cstheme="minorBidi"/>
                      <w:sz w:val="20"/>
                      <w:szCs w:val="20"/>
                    </w:rPr>
                  </w:pPr>
                  <w:r w:rsidRPr="4471ABAC">
                    <w:rPr>
                      <w:rFonts w:eastAsiaTheme="majorEastAsia" w:cstheme="minorBidi"/>
                      <w:sz w:val="20"/>
                      <w:szCs w:val="20"/>
                    </w:rPr>
                    <w:t>Junit, Jest, chai</w:t>
                  </w:r>
                </w:p>
              </w:tc>
            </w:tr>
            <w:tr w:rsidR="0028670A" w14:paraId="132B44EC" w14:textId="77777777" w:rsidTr="4471ABAC">
              <w:trPr>
                <w:trHeight w:val="307"/>
              </w:trPr>
              <w:tc>
                <w:tcPr>
                  <w:tcW w:w="3283" w:type="dxa"/>
                </w:tcPr>
                <w:p w14:paraId="117D3223" w14:textId="7DFFCE59" w:rsidR="0028670A" w:rsidRPr="0028670A" w:rsidRDefault="0028670A" w:rsidP="009B13DB">
                  <w:pP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</w:pPr>
                  <w:r w:rsidRPr="0028670A"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Build Tools</w:t>
                  </w:r>
                </w:p>
              </w:tc>
              <w:tc>
                <w:tcPr>
                  <w:tcW w:w="3202" w:type="dxa"/>
                </w:tcPr>
                <w:p w14:paraId="0AF925C9" w14:textId="74F1B52D" w:rsidR="0028670A" w:rsidRPr="0028670A" w:rsidRDefault="0028670A" w:rsidP="0028670A">
                  <w:pPr>
                    <w:widowControl/>
                    <w:autoSpaceDE/>
                    <w:autoSpaceDN/>
                    <w:adjustRightInd/>
                    <w:spacing w:after="200" w:line="276" w:lineRule="auto"/>
                    <w:contextualSpacing/>
                    <w:rPr>
                      <w:rFonts w:eastAsiaTheme="majorEastAsia" w:cstheme="minorHAnsi"/>
                      <w:sz w:val="20"/>
                      <w:szCs w:val="20"/>
                    </w:rPr>
                  </w:pPr>
                  <w:r w:rsidRPr="0028670A">
                    <w:rPr>
                      <w:rFonts w:eastAsiaTheme="majorEastAsia" w:cstheme="minorHAnsi"/>
                      <w:sz w:val="20"/>
                      <w:szCs w:val="20"/>
                    </w:rPr>
                    <w:t>Maven, Gradle, NPM</w:t>
                  </w:r>
                  <w:r w:rsidR="003373CD">
                    <w:rPr>
                      <w:rFonts w:eastAsiaTheme="majorEastAsia" w:cstheme="minorHAnsi"/>
                      <w:sz w:val="20"/>
                      <w:szCs w:val="20"/>
                    </w:rPr>
                    <w:t xml:space="preserve">, </w:t>
                  </w:r>
                  <w:r w:rsidR="003373CD" w:rsidRPr="0028670A">
                    <w:rPr>
                      <w:rFonts w:eastAsiaTheme="majorEastAsia" w:cstheme="minorHAnsi"/>
                      <w:sz w:val="20"/>
                      <w:szCs w:val="20"/>
                    </w:rPr>
                    <w:t>Postman, WinSCP, Putty</w:t>
                  </w:r>
                  <w:r w:rsidR="003373CD">
                    <w:rPr>
                      <w:rFonts w:eastAsiaTheme="majorEastAsia" w:cstheme="minorHAnsi"/>
                      <w:sz w:val="20"/>
                      <w:szCs w:val="20"/>
                    </w:rPr>
                    <w:t>, Git</w:t>
                  </w:r>
                </w:p>
              </w:tc>
            </w:tr>
            <w:tr w:rsidR="00365CDF" w14:paraId="2E8B4DAE" w14:textId="77777777" w:rsidTr="4471ABAC">
              <w:trPr>
                <w:trHeight w:val="307"/>
              </w:trPr>
              <w:tc>
                <w:tcPr>
                  <w:tcW w:w="3283" w:type="dxa"/>
                </w:tcPr>
                <w:p w14:paraId="2399D5C4" w14:textId="79E7D959" w:rsidR="00365CDF" w:rsidRPr="0028670A" w:rsidRDefault="00365CDF" w:rsidP="009B13DB">
                  <w:pP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eastAsiaTheme="majorEastAsia" w:cstheme="minorHAnsi"/>
                      <w:b/>
                      <w:bCs/>
                      <w:sz w:val="20"/>
                      <w:szCs w:val="20"/>
                    </w:rPr>
                    <w:t>Other</w:t>
                  </w:r>
                </w:p>
              </w:tc>
              <w:tc>
                <w:tcPr>
                  <w:tcW w:w="3202" w:type="dxa"/>
                </w:tcPr>
                <w:p w14:paraId="5FAA97B8" w14:textId="2B6ECEAC" w:rsidR="00365CDF" w:rsidRPr="0028670A" w:rsidRDefault="0075472D" w:rsidP="0028670A">
                  <w:pPr>
                    <w:widowControl/>
                    <w:autoSpaceDE/>
                    <w:autoSpaceDN/>
                    <w:adjustRightInd/>
                    <w:spacing w:after="200" w:line="276" w:lineRule="auto"/>
                    <w:contextualSpacing/>
                    <w:rPr>
                      <w:rFonts w:eastAsiaTheme="majorEastAsia" w:cstheme="minorHAnsi"/>
                      <w:sz w:val="20"/>
                      <w:szCs w:val="20"/>
                    </w:rPr>
                  </w:pPr>
                  <w:r>
                    <w:rPr>
                      <w:rFonts w:eastAsiaTheme="majorEastAsia" w:cstheme="minorHAnsi"/>
                      <w:sz w:val="20"/>
                      <w:szCs w:val="20"/>
                    </w:rPr>
                    <w:t>Gitlab, Bitbucket, Jenkins, Sonarqube</w:t>
                  </w:r>
                  <w:r w:rsidR="007E162E">
                    <w:rPr>
                      <w:rFonts w:eastAsiaTheme="majorEastAsia" w:cstheme="minorHAnsi"/>
                      <w:sz w:val="20"/>
                      <w:szCs w:val="20"/>
                    </w:rPr>
                    <w:t>, Unity 3D</w:t>
                  </w:r>
                </w:p>
              </w:tc>
            </w:tr>
          </w:tbl>
          <w:p w14:paraId="7CD1B882" w14:textId="07DD0A98" w:rsidR="003D1B71" w:rsidRPr="00E572D6" w:rsidRDefault="0028670A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Certification and Awards</w:t>
            </w:r>
          </w:p>
          <w:p w14:paraId="10AD8786" w14:textId="7977BFC3" w:rsidR="0028670A" w:rsidRPr="00085447" w:rsidRDefault="0A302BC5" w:rsidP="4471ABAC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textAlignment w:val="baseline"/>
              <w:rPr>
                <w:rFonts w:eastAsiaTheme="majorEastAsia" w:cstheme="minorBidi"/>
                <w:b/>
                <w:bCs/>
                <w:sz w:val="20"/>
                <w:szCs w:val="20"/>
              </w:rPr>
            </w:pP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t>Certified Full Stack Engineer Certificate (MEAN) from Cognizant.</w:t>
            </w:r>
          </w:p>
          <w:p w14:paraId="7E4F45B7" w14:textId="77777777" w:rsidR="0027740B" w:rsidRPr="00A80A69" w:rsidRDefault="0A302BC5" w:rsidP="4471ABAC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textAlignment w:val="baseline"/>
              <w:rPr>
                <w:rFonts w:cstheme="minorBidi"/>
                <w:b/>
                <w:bCs/>
                <w:color w:val="000000"/>
                <w:sz w:val="20"/>
                <w:szCs w:val="20"/>
              </w:rPr>
            </w:pP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t>Won Most Innovative Team Award in a Caliber Hackathon conducted by Microsoft and Cognizant.</w:t>
            </w:r>
          </w:p>
          <w:p w14:paraId="42328AA5" w14:textId="77777777" w:rsidR="0027740B" w:rsidRPr="00A80A69" w:rsidRDefault="0A302BC5" w:rsidP="4471ABAC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textAlignment w:val="baseline"/>
              <w:rPr>
                <w:rFonts w:cstheme="minorBidi"/>
                <w:b/>
                <w:bCs/>
                <w:color w:val="000000"/>
                <w:sz w:val="20"/>
                <w:szCs w:val="20"/>
              </w:rPr>
            </w:pP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t>Won 2nd Place in Create-a-thon, a hackathon conducted by Service Now and Cognizant.</w:t>
            </w:r>
          </w:p>
          <w:p w14:paraId="35604EC1" w14:textId="7E82E9DF" w:rsidR="0028670A" w:rsidRPr="0027740B" w:rsidRDefault="0A302BC5" w:rsidP="4471ABAC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textAlignment w:val="baseline"/>
              <w:rPr>
                <w:rFonts w:cstheme="minorBidi"/>
                <w:color w:val="000000"/>
              </w:rPr>
            </w:pP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t>Won Best Assimilator award, which given to the best performer of the year by Cognizant.</w:t>
            </w:r>
          </w:p>
          <w:p w14:paraId="6773A046" w14:textId="63D4F329" w:rsidR="003D1B71" w:rsidRDefault="006760C9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 Experience</w:t>
            </w:r>
          </w:p>
          <w:p w14:paraId="2C9EA977" w14:textId="41EEB5A8" w:rsidR="00AB7216" w:rsidRDefault="00AB7216" w:rsidP="00AB7216">
            <w:pPr>
              <w:rPr>
                <w:rFonts w:ascii="Calibri" w:hAnsi="Calibri" w:cs="Calibri"/>
                <w:b/>
                <w:bCs/>
              </w:rPr>
            </w:pPr>
            <w:r w:rsidRPr="008E14B5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>
              <w:rPr>
                <w:rFonts w:ascii="Calibri" w:hAnsi="Calibri" w:cs="Calibri"/>
              </w:rPr>
              <w:t xml:space="preserve">: </w:t>
            </w:r>
            <w:r>
              <w:rPr>
                <w:rFonts w:ascii="Calibri" w:hAnsi="Calibri" w:cs="Calibri"/>
                <w:b/>
                <w:bCs/>
              </w:rPr>
              <w:t>Lincoln Financial Group</w:t>
            </w:r>
          </w:p>
          <w:p w14:paraId="5DD80DC6" w14:textId="77777777" w:rsidR="00AB7216" w:rsidRDefault="00AB7216" w:rsidP="00AB721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44955313" w14:textId="4B08469D" w:rsidR="00AB7216" w:rsidRDefault="004439AA" w:rsidP="00AB7216">
            <w:pPr>
              <w:rPr>
                <w:rFonts w:cstheme="minorBidi"/>
                <w:sz w:val="20"/>
                <w:szCs w:val="20"/>
              </w:rPr>
            </w:pPr>
            <w:r>
              <w:rPr>
                <w:rFonts w:cstheme="minorBidi"/>
                <w:sz w:val="20"/>
                <w:szCs w:val="20"/>
              </w:rPr>
              <w:t xml:space="preserve">A portal </w:t>
            </w:r>
            <w:r w:rsidR="008B2B11">
              <w:rPr>
                <w:rFonts w:cstheme="minorBidi"/>
                <w:sz w:val="20"/>
                <w:szCs w:val="20"/>
              </w:rPr>
              <w:t xml:space="preserve">to </w:t>
            </w:r>
            <w:r>
              <w:rPr>
                <w:rFonts w:cstheme="minorBidi"/>
                <w:sz w:val="20"/>
                <w:szCs w:val="20"/>
              </w:rPr>
              <w:t>act as bridge between organization and agency to record, view</w:t>
            </w:r>
            <w:r w:rsidR="009D50B4">
              <w:rPr>
                <w:rFonts w:cstheme="minorBidi"/>
                <w:sz w:val="20"/>
                <w:szCs w:val="20"/>
              </w:rPr>
              <w:t>, validate</w:t>
            </w:r>
            <w:r>
              <w:rPr>
                <w:rFonts w:cstheme="minorBidi"/>
                <w:sz w:val="20"/>
                <w:szCs w:val="20"/>
              </w:rPr>
              <w:t xml:space="preserve"> </w:t>
            </w:r>
            <w:r w:rsidR="00E26F9D">
              <w:rPr>
                <w:rFonts w:cstheme="minorBidi"/>
                <w:sz w:val="20"/>
                <w:szCs w:val="20"/>
              </w:rPr>
              <w:t>and analyz</w:t>
            </w:r>
            <w:r>
              <w:rPr>
                <w:rFonts w:cstheme="minorBidi"/>
                <w:sz w:val="20"/>
                <w:szCs w:val="20"/>
              </w:rPr>
              <w:t xml:space="preserve">e </w:t>
            </w:r>
            <w:r w:rsidR="008B2B11">
              <w:rPr>
                <w:rFonts w:cstheme="minorBidi"/>
                <w:sz w:val="20"/>
                <w:szCs w:val="20"/>
              </w:rPr>
              <w:t>Insurance policy deta</w:t>
            </w:r>
            <w:r>
              <w:rPr>
                <w:rFonts w:cstheme="minorBidi"/>
                <w:sz w:val="20"/>
                <w:szCs w:val="20"/>
              </w:rPr>
              <w:t>ils. Developed using A</w:t>
            </w:r>
            <w:r w:rsidR="009D50B4">
              <w:rPr>
                <w:rFonts w:cstheme="minorBidi"/>
                <w:sz w:val="20"/>
                <w:szCs w:val="20"/>
              </w:rPr>
              <w:t>ngular,</w:t>
            </w:r>
            <w:r w:rsidR="00E26F9D">
              <w:rPr>
                <w:rFonts w:cstheme="minorBidi"/>
                <w:sz w:val="20"/>
                <w:szCs w:val="20"/>
              </w:rPr>
              <w:t xml:space="preserve"> Spring B</w:t>
            </w:r>
            <w:r>
              <w:rPr>
                <w:rFonts w:cstheme="minorBidi"/>
                <w:sz w:val="20"/>
                <w:szCs w:val="20"/>
              </w:rPr>
              <w:t>oot</w:t>
            </w:r>
            <w:r w:rsidR="009D50B4">
              <w:rPr>
                <w:rFonts w:cstheme="minorBidi"/>
                <w:sz w:val="20"/>
                <w:szCs w:val="20"/>
              </w:rPr>
              <w:t xml:space="preserve"> and </w:t>
            </w:r>
            <w:r w:rsidR="00E26F9D">
              <w:rPr>
                <w:rFonts w:cstheme="minorBidi"/>
                <w:sz w:val="20"/>
                <w:szCs w:val="20"/>
              </w:rPr>
              <w:t>Postgres</w:t>
            </w:r>
            <w:r>
              <w:rPr>
                <w:rFonts w:cstheme="minorBidi"/>
                <w:sz w:val="20"/>
                <w:szCs w:val="20"/>
              </w:rPr>
              <w:t>.</w:t>
            </w:r>
            <w:r w:rsidR="00AA30B0">
              <w:rPr>
                <w:rFonts w:cstheme="minorBidi"/>
                <w:sz w:val="20"/>
                <w:szCs w:val="20"/>
              </w:rPr>
              <w:t xml:space="preserve"> </w:t>
            </w:r>
          </w:p>
          <w:p w14:paraId="2FA0DA31" w14:textId="77777777" w:rsidR="00AB7216" w:rsidRPr="007D56EA" w:rsidRDefault="00AB7216" w:rsidP="00AB7216">
            <w:pPr>
              <w:rPr>
                <w:rFonts w:cstheme="minorHAnsi"/>
                <w:szCs w:val="20"/>
              </w:rPr>
            </w:pPr>
          </w:p>
          <w:p w14:paraId="48DF5EEB" w14:textId="77777777" w:rsidR="00AB7216" w:rsidRDefault="00AB7216" w:rsidP="00AB7216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0A302BC5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1CA9FADC" w14:textId="0C0DCCEB" w:rsidR="008B2B11" w:rsidRPr="00E648A4" w:rsidRDefault="009D50B4" w:rsidP="00E648A4">
            <w:pPr>
              <w:numPr>
                <w:ilvl w:val="0"/>
                <w:numId w:val="10"/>
              </w:numP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  <w: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Developed </w:t>
            </w:r>
            <w:r w:rsidR="0024287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forms with </w:t>
            </w:r>
            <w: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numerous</w:t>
            </w:r>
            <w:r w:rsidR="0024287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 complic</w:t>
            </w:r>
            <w: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ated validations along with cosmetic changes.</w:t>
            </w:r>
          </w:p>
          <w:p w14:paraId="60B07A38" w14:textId="0BB167CB" w:rsidR="004439AA" w:rsidRPr="004439AA" w:rsidRDefault="009D50B4" w:rsidP="009D50B4">
            <w:pPr>
              <w:numPr>
                <w:ilvl w:val="0"/>
                <w:numId w:val="10"/>
              </w:numPr>
            </w:pPr>
            <w: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Added validations in nosiness logic at backend and optimized </w:t>
            </w:r>
            <w:r w:rsidR="00BC7190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DB</w:t>
            </w:r>
            <w: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 operations.</w:t>
            </w:r>
          </w:p>
          <w:p w14:paraId="7B815B76" w14:textId="3BF25E5E" w:rsidR="00AB7216" w:rsidRDefault="004439AA" w:rsidP="00B90824">
            <w:pPr>
              <w:numPr>
                <w:ilvl w:val="0"/>
                <w:numId w:val="10"/>
              </w:numPr>
            </w:pPr>
            <w:r>
              <w:rPr>
                <w:rFonts w:cstheme="minorBidi"/>
                <w:sz w:val="20"/>
                <w:szCs w:val="20"/>
              </w:rPr>
              <w:t>We added more features and fixed existing bugs.</w:t>
            </w:r>
            <w:r w:rsidR="00B90824" w:rsidRPr="00AB7216">
              <w:t xml:space="preserve"> </w:t>
            </w:r>
          </w:p>
          <w:p w14:paraId="5C1B0C18" w14:textId="77777777" w:rsidR="00E26F9D" w:rsidRPr="00AB7216" w:rsidRDefault="00E26F9D" w:rsidP="00E26F9D"/>
          <w:p w14:paraId="6B37464E" w14:textId="3BB7EF70" w:rsidR="003D1B71" w:rsidRDefault="008E14B5" w:rsidP="00AC6C7E">
            <w:pPr>
              <w:rPr>
                <w:rFonts w:ascii="Calibri" w:hAnsi="Calibri" w:cs="Calibri"/>
                <w:b/>
                <w:bCs/>
              </w:rPr>
            </w:pPr>
            <w:r w:rsidRPr="008E14B5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>
              <w:rPr>
                <w:rFonts w:ascii="Calibri" w:hAnsi="Calibri" w:cs="Calibri"/>
              </w:rPr>
              <w:t xml:space="preserve">: </w:t>
            </w:r>
            <w:r w:rsidR="007233EE">
              <w:rPr>
                <w:rFonts w:ascii="Calibri" w:hAnsi="Calibri" w:cs="Calibri"/>
                <w:b/>
                <w:bCs/>
              </w:rPr>
              <w:t>Boots</w:t>
            </w:r>
          </w:p>
          <w:p w14:paraId="507BD1D3" w14:textId="6643510F" w:rsidR="00534CA1" w:rsidRDefault="008E14B5" w:rsidP="00162B0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6CBF01E7" w14:textId="26F74998" w:rsidR="00615E61" w:rsidRDefault="0A302BC5" w:rsidP="120FB5E3">
            <w:pPr>
              <w:rPr>
                <w:rFonts w:cstheme="minorBidi"/>
                <w:sz w:val="20"/>
                <w:szCs w:val="20"/>
              </w:rPr>
            </w:pPr>
            <w:r w:rsidRPr="0A302BC5">
              <w:rPr>
                <w:rFonts w:cstheme="minorBidi"/>
                <w:sz w:val="20"/>
                <w:szCs w:val="20"/>
              </w:rPr>
              <w:t>Worked on replacing the existing microservices, chatbot and website to the React and Node JS from scratch. Develo</w:t>
            </w:r>
            <w:r w:rsidR="001F7C3E">
              <w:rPr>
                <w:rFonts w:cstheme="minorBidi"/>
                <w:sz w:val="20"/>
                <w:szCs w:val="20"/>
              </w:rPr>
              <w:t>p</w:t>
            </w:r>
            <w:bookmarkStart w:id="0" w:name="_GoBack"/>
            <w:bookmarkEnd w:id="0"/>
            <w:r w:rsidRPr="0A302BC5">
              <w:rPr>
                <w:rFonts w:cstheme="minorBidi"/>
                <w:sz w:val="20"/>
                <w:szCs w:val="20"/>
              </w:rPr>
              <w:t>ed common libraries named core-ui and product-ui that was used to build the other components. · Worked on new modules for the service pages  like Flu, Acne, Chickenpox.</w:t>
            </w:r>
          </w:p>
          <w:p w14:paraId="45E31280" w14:textId="77777777" w:rsidR="007D56EA" w:rsidRPr="007D56EA" w:rsidRDefault="007D56EA" w:rsidP="007D56EA">
            <w:pPr>
              <w:rPr>
                <w:rFonts w:cstheme="minorHAnsi"/>
                <w:szCs w:val="20"/>
              </w:rPr>
            </w:pPr>
          </w:p>
          <w:p w14:paraId="6D61AB2F" w14:textId="4533B487" w:rsidR="008E14B5" w:rsidRDefault="0A302BC5" w:rsidP="00AC6C7E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0A302BC5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0D5B31E2" w14:textId="40BEC11A" w:rsidR="0A302BC5" w:rsidRDefault="0A302BC5" w:rsidP="0A302BC5">
            <w:pPr>
              <w:numPr>
                <w:ilvl w:val="0"/>
                <w:numId w:val="10"/>
              </w:numPr>
              <w:spacing w:line="259" w:lineRule="auto"/>
              <w:rPr>
                <w:rFonts w:eastAsiaTheme="minorEastAsia" w:cstheme="minorBidi"/>
                <w:color w:val="0E101A"/>
                <w:sz w:val="20"/>
                <w:szCs w:val="20"/>
                <w:lang w:val="en-GB" w:eastAsia="en-GB"/>
              </w:rPr>
            </w:pPr>
            <w:r w:rsidRPr="0A302BC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Developed a cronjob for transferring order data from SFTP server converting zip files to text files followed by insertion into NoSQL.</w:t>
            </w:r>
          </w:p>
          <w:p w14:paraId="0DA32350" w14:textId="77777777" w:rsidR="120FB5E3" w:rsidRDefault="0A302BC5" w:rsidP="120FB5E3">
            <w:pPr>
              <w:numPr>
                <w:ilvl w:val="0"/>
                <w:numId w:val="10"/>
              </w:numP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  <w:r w:rsidRPr="0A302BC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Developed UI modules in Pharmacy services web applications.</w:t>
            </w:r>
          </w:p>
          <w:p w14:paraId="2EC5B568" w14:textId="7D2CE3FF" w:rsidR="120FB5E3" w:rsidRDefault="0A302BC5" w:rsidP="120FB5E3">
            <w:pPr>
              <w:numPr>
                <w:ilvl w:val="0"/>
                <w:numId w:val="10"/>
              </w:numP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  <w:r w:rsidRPr="0A302BC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Developed internal library modules which were used by interdependent teams.</w:t>
            </w:r>
          </w:p>
          <w:p w14:paraId="7DE329B6" w14:textId="77777777" w:rsidR="007D56EA" w:rsidRPr="007D56EA" w:rsidRDefault="0A302BC5" w:rsidP="4471ABAC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  <w:r w:rsidRPr="0A302BC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 xml:space="preserve">As a part of the development Team, Interacted with Architects, Client and gathered the business requirements. · </w:t>
            </w:r>
          </w:p>
          <w:p w14:paraId="0EC42B3F" w14:textId="77777777" w:rsidR="007D56EA" w:rsidRPr="007D56EA" w:rsidRDefault="0A302BC5" w:rsidP="120FB5E3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  <w:r w:rsidRPr="0A302BC5"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  <w:t>Engaged in design and Engineering meetings to solve business problems.</w:t>
            </w:r>
          </w:p>
          <w:p w14:paraId="7A715AF1" w14:textId="52C89932" w:rsidR="120FB5E3" w:rsidRDefault="120FB5E3" w:rsidP="120FB5E3">
            <w:pP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</w:p>
          <w:p w14:paraId="6D10E4AD" w14:textId="7976E4CC" w:rsidR="61033F7D" w:rsidRDefault="61033F7D" w:rsidP="61033F7D">
            <w:pPr>
              <w:rPr>
                <w:rFonts w:ascii="Calibri" w:hAnsi="Calibri" w:cs="Calibri"/>
                <w:b/>
                <w:bCs/>
              </w:rPr>
            </w:pPr>
            <w:r w:rsidRPr="61033F7D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 w:rsidRPr="61033F7D">
              <w:rPr>
                <w:rFonts w:ascii="Calibri" w:hAnsi="Calibri" w:cs="Calibri"/>
              </w:rPr>
              <w:t xml:space="preserve">: </w:t>
            </w:r>
            <w:r w:rsidRPr="61033F7D">
              <w:rPr>
                <w:rFonts w:ascii="Calibri" w:hAnsi="Calibri" w:cs="Calibri"/>
                <w:b/>
                <w:bCs/>
              </w:rPr>
              <w:t>Pepsico</w:t>
            </w:r>
          </w:p>
          <w:p w14:paraId="297B17BD" w14:textId="77777777" w:rsidR="61033F7D" w:rsidRDefault="61033F7D" w:rsidP="61033F7D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61033F7D"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32075181" w14:textId="33498FA5" w:rsidR="61033F7D" w:rsidRDefault="61033F7D">
            <w:r w:rsidRPr="61033F7D">
              <w:rPr>
                <w:rFonts w:cstheme="minorBidi"/>
                <w:sz w:val="20"/>
                <w:szCs w:val="20"/>
              </w:rPr>
              <w:t>To develop a Dashboard, which shows a detailed view of the current Inventory present using real-time data and display KPIs to show the status for the entire year using the historical data.</w:t>
            </w:r>
            <w:r>
              <w:t xml:space="preserve"> </w:t>
            </w:r>
          </w:p>
          <w:p w14:paraId="777791E3" w14:textId="77777777" w:rsidR="61033F7D" w:rsidRDefault="61033F7D" w:rsidP="61033F7D">
            <w:pPr>
              <w:rPr>
                <w:rFonts w:cstheme="minorBidi"/>
                <w:sz w:val="20"/>
                <w:szCs w:val="20"/>
              </w:rPr>
            </w:pPr>
          </w:p>
          <w:p w14:paraId="2F326508" w14:textId="2FAD4C53" w:rsidR="61033F7D" w:rsidRDefault="61033F7D" w:rsidP="61033F7D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61033F7D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0A79857F" w14:textId="77777777" w:rsidR="61033F7D" w:rsidRDefault="0A302BC5" w:rsidP="61033F7D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theme="minorBidi"/>
                <w:b/>
                <w:bCs/>
                <w:color w:val="000000" w:themeColor="text1"/>
              </w:rPr>
            </w:pPr>
            <w:r w:rsidRPr="0A302BC5">
              <w:rPr>
                <w:rFonts w:cstheme="minorBidi"/>
                <w:color w:val="000000" w:themeColor="text1"/>
              </w:rPr>
              <w:t>Interacted with project architect and gathered the requirements.</w:t>
            </w:r>
          </w:p>
          <w:p w14:paraId="7288B33B" w14:textId="02BF30EF" w:rsidR="4471ABAC" w:rsidRDefault="0A302BC5" w:rsidP="4471ABAC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eastAsiaTheme="minorEastAsia" w:cstheme="minorBidi"/>
                <w:b/>
                <w:bCs/>
                <w:color w:val="000000" w:themeColor="text1"/>
                <w:szCs w:val="20"/>
              </w:rPr>
            </w:pPr>
            <w:r w:rsidRPr="0A302BC5">
              <w:rPr>
                <w:rFonts w:cstheme="minorBidi"/>
                <w:color w:val="000000" w:themeColor="text1"/>
              </w:rPr>
              <w:t>Worked on backend Spring Boot Server with MySQL DB.</w:t>
            </w:r>
          </w:p>
          <w:p w14:paraId="1C4BE091" w14:textId="29BB0563" w:rsidR="61033F7D" w:rsidRDefault="0A302BC5" w:rsidP="43F6AD5C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theme="minorBidi"/>
                <w:b/>
                <w:bCs/>
                <w:color w:val="000000" w:themeColor="text1"/>
              </w:rPr>
            </w:pPr>
            <w:r w:rsidRPr="43F6AD5C">
              <w:rPr>
                <w:rFonts w:cstheme="minorBidi"/>
                <w:color w:val="000000" w:themeColor="text1"/>
              </w:rPr>
              <w:t>Integrated Google Maps, Amchart4 and Tableau JS API in</w:t>
            </w:r>
            <w:r w:rsidR="00FD2986" w:rsidRPr="43F6AD5C">
              <w:rPr>
                <w:rFonts w:cstheme="minorBidi"/>
                <w:color w:val="000000" w:themeColor="text1"/>
              </w:rPr>
              <w:t xml:space="preserve"> Angular</w:t>
            </w:r>
            <w:r w:rsidRPr="43F6AD5C">
              <w:rPr>
                <w:rFonts w:cstheme="minorBidi"/>
                <w:color w:val="000000" w:themeColor="text1"/>
              </w:rPr>
              <w:t>.</w:t>
            </w:r>
          </w:p>
          <w:p w14:paraId="43270BCA" w14:textId="68C23BBF" w:rsidR="61033F7D" w:rsidRDefault="0A302BC5" w:rsidP="61033F7D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rFonts w:cstheme="minorBidi"/>
                <w:b/>
                <w:bCs/>
                <w:color w:val="000000" w:themeColor="text1"/>
              </w:rPr>
            </w:pPr>
            <w:r w:rsidRPr="0A302BC5">
              <w:rPr>
                <w:rFonts w:cstheme="minorBidi"/>
                <w:color w:val="000000" w:themeColor="text1"/>
              </w:rPr>
              <w:t>Deployed the project in Pivotal cloud using a SpringBoot server.</w:t>
            </w:r>
          </w:p>
          <w:p w14:paraId="3C81A4EE" w14:textId="71EBB064" w:rsidR="61033F7D" w:rsidRDefault="61033F7D" w:rsidP="61033F7D">
            <w:pPr>
              <w:rPr>
                <w:rFonts w:cstheme="minorBidi"/>
                <w:color w:val="0E101A"/>
                <w:sz w:val="20"/>
                <w:szCs w:val="20"/>
                <w:lang w:val="en-GB" w:eastAsia="en-GB"/>
              </w:rPr>
            </w:pPr>
          </w:p>
          <w:p w14:paraId="2639EEDC" w14:textId="1673416C" w:rsidR="120FB5E3" w:rsidRDefault="120FB5E3" w:rsidP="120FB5E3">
            <w:pPr>
              <w:rPr>
                <w:rFonts w:ascii="Calibri" w:hAnsi="Calibri" w:cs="Calibri"/>
                <w:b/>
                <w:bCs/>
              </w:rPr>
            </w:pPr>
            <w:r w:rsidRPr="120FB5E3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 w:rsidRPr="120FB5E3">
              <w:rPr>
                <w:rFonts w:ascii="Calibri" w:hAnsi="Calibri" w:cs="Calibri"/>
              </w:rPr>
              <w:t xml:space="preserve">: </w:t>
            </w:r>
            <w:r w:rsidRPr="120FB5E3">
              <w:rPr>
                <w:rFonts w:ascii="Calibri" w:hAnsi="Calibri" w:cs="Calibri"/>
                <w:b/>
                <w:bCs/>
              </w:rPr>
              <w:t>Cognizant - Braintree Payment Gateway</w:t>
            </w:r>
          </w:p>
          <w:p w14:paraId="47E1493E" w14:textId="6880BE18" w:rsidR="120FB5E3" w:rsidRDefault="120FB5E3" w:rsidP="120FB5E3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120FB5E3"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133616BC" w14:textId="08A24E98" w:rsidR="120FB5E3" w:rsidRDefault="4471ABAC" w:rsidP="120FB5E3">
            <w:pPr>
              <w:jc w:val="both"/>
              <w:rPr>
                <w:rFonts w:cstheme="minorBidi"/>
                <w:sz w:val="20"/>
                <w:szCs w:val="20"/>
              </w:rPr>
            </w:pPr>
            <w:r w:rsidRPr="4471ABAC">
              <w:rPr>
                <w:rFonts w:cstheme="minorBidi"/>
                <w:sz w:val="20"/>
                <w:szCs w:val="20"/>
              </w:rPr>
              <w:t>Enable online payment in websites by using Braintree Payment Gateway. It supports multiple forms of payment. It requires setting a server, which authenticates the transactions.</w:t>
            </w:r>
          </w:p>
          <w:p w14:paraId="112258D6" w14:textId="77777777" w:rsidR="120FB5E3" w:rsidRDefault="120FB5E3" w:rsidP="120FB5E3">
            <w:pPr>
              <w:jc w:val="both"/>
              <w:rPr>
                <w:rFonts w:cstheme="minorBidi"/>
                <w:b/>
                <w:bCs/>
                <w:sz w:val="20"/>
                <w:szCs w:val="20"/>
              </w:rPr>
            </w:pPr>
          </w:p>
          <w:p w14:paraId="03EDC791" w14:textId="2D5C1CE2" w:rsidR="120FB5E3" w:rsidRDefault="120FB5E3" w:rsidP="120FB5E3">
            <w:pPr>
              <w:rPr>
                <w:rFonts w:eastAsia="Calibri" w:cstheme="minorBidi"/>
                <w:color w:val="000000" w:themeColor="text1"/>
                <w:sz w:val="20"/>
                <w:szCs w:val="20"/>
              </w:rPr>
            </w:pPr>
            <w:r w:rsidRPr="120FB5E3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47C41209" w14:textId="7C60659D" w:rsidR="120FB5E3" w:rsidRDefault="0A302BC5" w:rsidP="120FB5E3">
            <w:pPr>
              <w:numPr>
                <w:ilvl w:val="0"/>
                <w:numId w:val="10"/>
              </w:numPr>
              <w:jc w:val="both"/>
              <w:rPr>
                <w:color w:val="000000" w:themeColor="text1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Owned the backend service for enabling Payment for the applications.</w:t>
            </w:r>
          </w:p>
          <w:p w14:paraId="3FC6BD81" w14:textId="7A8C861C" w:rsidR="120FB5E3" w:rsidRDefault="0A302BC5" w:rsidP="120FB5E3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color w:val="000000" w:themeColor="text1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Interacted with project architect and gathered the requirements</w:t>
            </w:r>
          </w:p>
          <w:p w14:paraId="375730DD" w14:textId="77777777" w:rsidR="120FB5E3" w:rsidRDefault="0A302BC5" w:rsidP="120FB5E3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b/>
                <w:bCs/>
                <w:color w:val="000000" w:themeColor="text1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Implemented the Braintree Client SDK in the Node JS Express server.</w:t>
            </w:r>
          </w:p>
          <w:p w14:paraId="0034B3A0" w14:textId="6DB71D8A" w:rsidR="120FB5E3" w:rsidRDefault="0A302BC5" w:rsidP="120FB5E3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b/>
                <w:bCs/>
                <w:color w:val="000000" w:themeColor="text1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The service is successfully integrated with the mark’t mobile app for making payments.</w:t>
            </w:r>
          </w:p>
          <w:p w14:paraId="4D6B8FA2" w14:textId="3170039E" w:rsidR="120FB5E3" w:rsidRDefault="0A302BC5" w:rsidP="4471ABAC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jc w:val="both"/>
              <w:rPr>
                <w:rFonts w:ascii="Calibri" w:hAnsi="Calibri" w:cs="Calibri"/>
                <w:lang w:val="en-GB" w:eastAsia="en-GB"/>
              </w:rPr>
            </w:pPr>
            <w:r w:rsidRPr="0A302BC5">
              <w:rPr>
                <w:rFonts w:cstheme="minorBidi"/>
                <w:color w:val="000000" w:themeColor="text1"/>
              </w:rPr>
              <w:t>Documented and presented all modules.</w:t>
            </w:r>
          </w:p>
          <w:p w14:paraId="07302127" w14:textId="71BC93C0" w:rsidR="008E14B5" w:rsidRDefault="61033F7D" w:rsidP="007233EE">
            <w:pPr>
              <w:rPr>
                <w:rFonts w:ascii="Calibri" w:hAnsi="Calibri" w:cs="Calibri"/>
                <w:b/>
                <w:bCs/>
              </w:rPr>
            </w:pPr>
            <w:r w:rsidRPr="61033F7D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 w:rsidRPr="61033F7D">
              <w:rPr>
                <w:rFonts w:ascii="Calibri" w:hAnsi="Calibri" w:cs="Calibri"/>
              </w:rPr>
              <w:t xml:space="preserve">: </w:t>
            </w:r>
            <w:r w:rsidRPr="61033F7D">
              <w:rPr>
                <w:rFonts w:ascii="Calibri" w:hAnsi="Calibri" w:cs="Calibri"/>
                <w:b/>
                <w:bCs/>
              </w:rPr>
              <w:t>Kimberly-Clark</w:t>
            </w:r>
          </w:p>
          <w:p w14:paraId="5C748D70" w14:textId="778105C6" w:rsidR="008E14B5" w:rsidRDefault="008E14B5" w:rsidP="008E14B5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70682315" w14:textId="283DE725" w:rsidR="00E36102" w:rsidRDefault="00E36102" w:rsidP="00F96B0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Develop a</w:t>
            </w:r>
            <w:r w:rsidRPr="00C976A8">
              <w:rPr>
                <w:rFonts w:cstheme="minorHAnsi"/>
                <w:sz w:val="20"/>
                <w:szCs w:val="20"/>
              </w:rPr>
              <w:t xml:space="preserve"> portal for controlling a huge supply chain</w:t>
            </w:r>
            <w:r>
              <w:rPr>
                <w:rFonts w:cstheme="minorHAnsi"/>
                <w:sz w:val="20"/>
                <w:szCs w:val="20"/>
              </w:rPr>
              <w:t>, It shows the top locations with exceptions and helps resolve them</w:t>
            </w:r>
            <w:r w:rsidRPr="00C976A8">
              <w:rPr>
                <w:rFonts w:cstheme="minorHAnsi"/>
                <w:sz w:val="20"/>
                <w:szCs w:val="20"/>
              </w:rPr>
              <w:t xml:space="preserve">. </w:t>
            </w:r>
            <w:r>
              <w:rPr>
                <w:rFonts w:cstheme="minorHAnsi"/>
                <w:sz w:val="20"/>
                <w:szCs w:val="20"/>
              </w:rPr>
              <w:t>It also shows real-time data with truck locations on a map. Any delay will raise an exception, the user can suggest a solution to resolve the problem faced.</w:t>
            </w:r>
          </w:p>
          <w:p w14:paraId="69D94C62" w14:textId="77777777" w:rsidR="00124852" w:rsidRDefault="00124852" w:rsidP="00F96B0A">
            <w:pPr>
              <w:rPr>
                <w:rFonts w:cstheme="minorHAnsi"/>
                <w:sz w:val="20"/>
                <w:szCs w:val="20"/>
              </w:rPr>
            </w:pPr>
          </w:p>
          <w:p w14:paraId="2BBE332F" w14:textId="32793EBA" w:rsidR="00F96B0A" w:rsidRDefault="120FB5E3" w:rsidP="00F96B0A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120FB5E3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24F4CAF8" w14:textId="700995BD" w:rsidR="120FB5E3" w:rsidRDefault="0A302BC5" w:rsidP="120FB5E3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rPr>
                <w:b/>
                <w:bCs/>
                <w:color w:val="000000" w:themeColor="text1"/>
              </w:rPr>
            </w:pPr>
            <w:r w:rsidRPr="0A302BC5">
              <w:rPr>
                <w:rFonts w:cstheme="minorBidi"/>
                <w:color w:val="000000" w:themeColor="text1"/>
              </w:rPr>
              <w:t>Worked on backend service in order to generate truck locations in real time.</w:t>
            </w:r>
          </w:p>
          <w:p w14:paraId="1043216F" w14:textId="721E6052" w:rsidR="00E36102" w:rsidRDefault="0A302BC5" w:rsidP="43F6AD5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rPr>
                <w:rFonts w:cstheme="minorBidi"/>
                <w:b/>
                <w:bCs/>
                <w:color w:val="000000"/>
              </w:rPr>
            </w:pPr>
            <w:r w:rsidRPr="43F6AD5C">
              <w:rPr>
                <w:rFonts w:cstheme="minorBidi"/>
                <w:color w:val="000000" w:themeColor="text1"/>
              </w:rPr>
              <w:t xml:space="preserve">Integrated Google Maps with Firebase Database for real-time truck tracking in </w:t>
            </w:r>
            <w:r w:rsidR="0431D5F3" w:rsidRPr="43F6AD5C">
              <w:rPr>
                <w:rFonts w:cstheme="minorBidi"/>
                <w:color w:val="000000" w:themeColor="text1"/>
              </w:rPr>
              <w:t>Angular</w:t>
            </w:r>
            <w:r w:rsidRPr="43F6AD5C">
              <w:rPr>
                <w:rFonts w:cstheme="minorBidi"/>
                <w:color w:val="000000" w:themeColor="text1"/>
              </w:rPr>
              <w:t>.</w:t>
            </w:r>
          </w:p>
          <w:p w14:paraId="4163E114" w14:textId="77777777" w:rsidR="00E36102" w:rsidRPr="00243B2A" w:rsidRDefault="0A302BC5" w:rsidP="4471ABAC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rPr>
                <w:rFonts w:cstheme="minorBidi"/>
                <w:b/>
                <w:bCs/>
                <w:color w:val="000000"/>
              </w:rPr>
            </w:pPr>
            <w:r w:rsidRPr="0A302BC5">
              <w:rPr>
                <w:rFonts w:cstheme="minorBidi"/>
                <w:color w:val="000000" w:themeColor="text1"/>
              </w:rPr>
              <w:t>Deployed the project in an Amazon EC2 Ubuntu instance using Apache server.</w:t>
            </w:r>
          </w:p>
          <w:p w14:paraId="246FCA73" w14:textId="075CB234" w:rsidR="008E14B5" w:rsidRDefault="008E14B5" w:rsidP="008E14B5">
            <w:pPr>
              <w:rPr>
                <w:rFonts w:ascii="Calibri" w:hAnsi="Calibri" w:cs="Calibri"/>
                <w:b/>
                <w:bCs/>
              </w:rPr>
            </w:pPr>
            <w:r w:rsidRPr="008E14B5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>
              <w:rPr>
                <w:rFonts w:ascii="Calibri" w:hAnsi="Calibri" w:cs="Calibri"/>
              </w:rPr>
              <w:t xml:space="preserve">: </w:t>
            </w:r>
            <w:r w:rsidR="00E36102">
              <w:rPr>
                <w:rFonts w:ascii="Calibri" w:hAnsi="Calibri" w:cs="Calibri"/>
                <w:b/>
                <w:bCs/>
              </w:rPr>
              <w:t>Cognizant – RCGTH CDE Microsite</w:t>
            </w:r>
          </w:p>
          <w:p w14:paraId="6FB66063" w14:textId="2F7AB6D1" w:rsidR="008E14B5" w:rsidRDefault="008E14B5" w:rsidP="008E14B5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49A84A1A" w14:textId="4BD6936F" w:rsidR="00E36102" w:rsidRDefault="4471ABAC" w:rsidP="4471ABAC">
            <w:pPr>
              <w:rPr>
                <w:rFonts w:cstheme="minorBidi"/>
                <w:sz w:val="20"/>
                <w:szCs w:val="20"/>
              </w:rPr>
            </w:pPr>
            <w:r w:rsidRPr="4471ABAC">
              <w:rPr>
                <w:rFonts w:cstheme="minorBidi"/>
                <w:sz w:val="20"/>
                <w:szCs w:val="20"/>
              </w:rPr>
              <w:t>A website to display the capabilities and achievements of the RCGTH CDE. Developed the entire website from scratch using Angular JS, Spring Boot and hosted on cloud.</w:t>
            </w:r>
          </w:p>
          <w:p w14:paraId="49243B17" w14:textId="77777777" w:rsidR="00124852" w:rsidRDefault="00124852" w:rsidP="00FE72A3">
            <w:pPr>
              <w:rPr>
                <w:rFonts w:cstheme="minorHAnsi"/>
                <w:sz w:val="20"/>
                <w:szCs w:val="20"/>
              </w:rPr>
            </w:pPr>
          </w:p>
          <w:p w14:paraId="131C6A85" w14:textId="77B08341" w:rsidR="00FE72A3" w:rsidRDefault="008E14B5" w:rsidP="00FE72A3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3677AAE5" w14:textId="6DEA62EC" w:rsidR="00E36102" w:rsidRPr="00B46CE0" w:rsidRDefault="0A302BC5" w:rsidP="4471ABAC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b/>
                <w:bCs/>
                <w:color w:val="000000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 xml:space="preserve">Worked on </w:t>
            </w: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t>the Front End and Back End module of the project.</w:t>
            </w:r>
          </w:p>
          <w:p w14:paraId="27E3D0DC" w14:textId="4811AD6E" w:rsidR="00E36102" w:rsidRDefault="0A302BC5" w:rsidP="61033F7D">
            <w:pPr>
              <w:widowControl/>
              <w:numPr>
                <w:ilvl w:val="0"/>
                <w:numId w:val="10"/>
              </w:numPr>
              <w:autoSpaceDE/>
              <w:autoSpaceDN/>
              <w:adjustRightInd/>
              <w:spacing w:after="200" w:line="276" w:lineRule="auto"/>
              <w:contextualSpacing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A302BC5">
              <w:rPr>
                <w:rFonts w:cstheme="minorBidi"/>
                <w:color w:val="000000" w:themeColor="text1"/>
                <w:sz w:val="20"/>
                <w:szCs w:val="20"/>
              </w:rPr>
              <w:lastRenderedPageBreak/>
              <w:t>Worked closely with Data Architect for DB Design.</w:t>
            </w:r>
          </w:p>
          <w:p w14:paraId="438FA18E" w14:textId="783E5846" w:rsidR="00E36102" w:rsidRPr="00186382" w:rsidRDefault="0A302BC5" w:rsidP="4471ABAC">
            <w:pPr>
              <w:pStyle w:val="ListParagraph"/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cstheme="minorBidi"/>
                <w:b/>
                <w:bCs/>
                <w:color w:val="000000" w:themeColor="text1"/>
              </w:rPr>
            </w:pPr>
            <w:r w:rsidRPr="0A302BC5">
              <w:rPr>
                <w:rFonts w:cstheme="minorBidi"/>
                <w:color w:val="000000" w:themeColor="text1"/>
              </w:rPr>
              <w:t>Deployed the project in an Amazon EC2 and S3 Bucket.</w:t>
            </w:r>
          </w:p>
          <w:p w14:paraId="2227AEA1" w14:textId="29B26E60" w:rsidR="003E1161" w:rsidRDefault="003E1161" w:rsidP="003E1161">
            <w:pPr>
              <w:rPr>
                <w:rFonts w:ascii="Calibri" w:hAnsi="Calibri" w:cs="Calibri"/>
                <w:b/>
                <w:bCs/>
              </w:rPr>
            </w:pPr>
            <w:r w:rsidRPr="008E14B5">
              <w:rPr>
                <w:rFonts w:ascii="Calibri" w:hAnsi="Calibri" w:cs="Calibri"/>
                <w:b/>
                <w:bCs/>
                <w:color w:val="005595" w:themeColor="accent2" w:themeShade="BF"/>
              </w:rPr>
              <w:t>Client</w:t>
            </w:r>
            <w:r>
              <w:rPr>
                <w:rFonts w:ascii="Calibri" w:hAnsi="Calibri" w:cs="Calibri"/>
              </w:rPr>
              <w:t xml:space="preserve">: </w:t>
            </w:r>
            <w:r>
              <w:rPr>
                <w:rFonts w:ascii="Calibri" w:hAnsi="Calibri" w:cs="Calibri"/>
                <w:b/>
                <w:bCs/>
              </w:rPr>
              <w:t>Cognizant - Markt Alexa Skill</w:t>
            </w:r>
          </w:p>
          <w:p w14:paraId="67631A12" w14:textId="77777777" w:rsidR="003E1161" w:rsidRDefault="003E1161" w:rsidP="003E1161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>
              <w:rPr>
                <w:rFonts w:ascii="Calibri" w:hAnsi="Calibri" w:cs="Calibri"/>
                <w:b/>
                <w:bCs/>
                <w:color w:val="005595" w:themeColor="accent2" w:themeShade="BF"/>
              </w:rPr>
              <w:t>Project Abstract:</w:t>
            </w:r>
          </w:p>
          <w:p w14:paraId="0CCA5785" w14:textId="77777777" w:rsidR="003E1161" w:rsidRDefault="003E1161" w:rsidP="003E1161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 custom Alexa skill, which enables shopping of products on Alexa with personalized suggestions based on the user’s preferences and products bought.</w:t>
            </w:r>
          </w:p>
          <w:p w14:paraId="005EA94E" w14:textId="77777777" w:rsidR="003E1161" w:rsidRDefault="003E1161" w:rsidP="003E1161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</w:p>
          <w:p w14:paraId="4A91C105" w14:textId="77777777" w:rsidR="003E1161" w:rsidRDefault="4471ABAC" w:rsidP="003E1161">
            <w:pPr>
              <w:rPr>
                <w:rFonts w:ascii="Calibri" w:hAnsi="Calibri" w:cs="Calibri"/>
                <w:b/>
                <w:bCs/>
                <w:color w:val="005595" w:themeColor="accent2" w:themeShade="BF"/>
              </w:rPr>
            </w:pPr>
            <w:r w:rsidRPr="4471ABAC">
              <w:rPr>
                <w:rFonts w:ascii="Calibri" w:hAnsi="Calibri" w:cs="Calibri"/>
                <w:b/>
                <w:bCs/>
                <w:color w:val="005595" w:themeColor="accent2" w:themeShade="BF"/>
              </w:rPr>
              <w:t>Roles and Responsibilities:</w:t>
            </w:r>
          </w:p>
          <w:p w14:paraId="0ECE29B4" w14:textId="5966F56D" w:rsidR="003E1161" w:rsidRPr="003E1161" w:rsidRDefault="0A302BC5" w:rsidP="4471ABAC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color w:val="000000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Enabled multiple Intent modules with real time unique responses handled in Java webhook.</w:t>
            </w:r>
          </w:p>
          <w:p w14:paraId="162290AC" w14:textId="0D0F9C8B" w:rsidR="003E1161" w:rsidRDefault="0A302BC5" w:rsidP="4471ABAC">
            <w:pPr>
              <w:numPr>
                <w:ilvl w:val="0"/>
                <w:numId w:val="10"/>
              </w:numPr>
              <w:jc w:val="both"/>
              <w:rPr>
                <w:rFonts w:eastAsia="Calibri" w:cstheme="minorBidi"/>
                <w:color w:val="000000"/>
                <w:sz w:val="20"/>
                <w:szCs w:val="20"/>
              </w:rPr>
            </w:pPr>
            <w:r w:rsidRPr="0A302BC5">
              <w:rPr>
                <w:rFonts w:eastAsia="Calibri" w:cstheme="minorBidi"/>
                <w:color w:val="000000" w:themeColor="text1"/>
                <w:sz w:val="20"/>
                <w:szCs w:val="20"/>
              </w:rPr>
              <w:t>Deployed skillset in AWS Lambda function.</w:t>
            </w:r>
          </w:p>
          <w:p w14:paraId="3C28F91B" w14:textId="77777777" w:rsidR="003E1161" w:rsidRPr="003E1161" w:rsidRDefault="003E1161" w:rsidP="003E1161">
            <w:pPr>
              <w:jc w:val="both"/>
              <w:rPr>
                <w:rFonts w:eastAsia="Calibri" w:cstheme="minorHAnsi"/>
                <w:color w:val="000000"/>
                <w:sz w:val="20"/>
              </w:rPr>
            </w:pPr>
          </w:p>
          <w:p w14:paraId="2E34DCEF" w14:textId="37FB1B4A" w:rsidR="006760C9" w:rsidRDefault="4471ABAC" w:rsidP="4471ABAC">
            <w:pPr>
              <w:rPr>
                <w:rFonts w:ascii="Calibri" w:hAnsi="Calibri" w:cs="Calibri"/>
                <w:color w:val="0072C7"/>
              </w:rPr>
            </w:pPr>
            <w:r w:rsidRPr="4471ABAC">
              <w:rPr>
                <w:rFonts w:ascii="Calibri" w:hAnsi="Calibri" w:cs="Calibri"/>
                <w:color w:val="0072C7" w:themeColor="accent2"/>
              </w:rPr>
              <w:t>Personal Details</w:t>
            </w:r>
          </w:p>
          <w:p w14:paraId="21F6AC70" w14:textId="04346B28" w:rsidR="00333D35" w:rsidRDefault="00333D35" w:rsidP="002432E0"/>
          <w:p w14:paraId="51686191" w14:textId="4BC8643D" w:rsidR="00333D35" w:rsidRDefault="0A302BC5" w:rsidP="003E1161">
            <w:pPr>
              <w:pStyle w:val="ListParagraph"/>
              <w:numPr>
                <w:ilvl w:val="0"/>
                <w:numId w:val="10"/>
              </w:numPr>
            </w:pPr>
            <w:r>
              <w:t>Interested in game development, coding problems in Hackerrank and Hackerearth.</w:t>
            </w:r>
          </w:p>
          <w:p w14:paraId="34E762E0" w14:textId="5B8ADE58" w:rsidR="00333D35" w:rsidRPr="00333D35" w:rsidRDefault="00333D35" w:rsidP="00333D35">
            <w:pPr>
              <w:pStyle w:val="ListParagraph"/>
              <w:numPr>
                <w:ilvl w:val="0"/>
                <w:numId w:val="0"/>
              </w:numPr>
              <w:ind w:left="360"/>
            </w:pPr>
          </w:p>
          <w:tbl>
            <w:tblPr>
              <w:tblStyle w:val="MediumGrid2-Accent1"/>
              <w:tblpPr w:leftFromText="180" w:rightFromText="180" w:vertAnchor="text" w:horzAnchor="margin" w:tblpY="281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218"/>
            </w:tblGrid>
            <w:tr w:rsidR="00333D35" w:rsidRPr="009B4D4D" w14:paraId="50878FE9" w14:textId="77777777" w:rsidTr="286132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13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6218" w:type="dxa"/>
                  <w:shd w:val="clear" w:color="auto" w:fill="auto"/>
                  <w:vAlign w:val="center"/>
                </w:tcPr>
                <w:p w14:paraId="0D6EA7C4" w14:textId="77777777" w:rsidR="00333D35" w:rsidRDefault="00333D35" w:rsidP="00333D35">
                  <w:pPr>
                    <w:rPr>
                      <w:rFonts w:asciiTheme="minorHAnsi" w:hAnsiTheme="minorHAnsi" w:cstheme="minorHAnsi"/>
                      <w:sz w:val="18"/>
                      <w:szCs w:val="18"/>
                    </w:rPr>
                  </w:pPr>
                  <w:r w:rsidRPr="0082540D">
                    <w:rPr>
                      <w:rFonts w:asciiTheme="minorHAnsi" w:hAnsiTheme="minorHAnsi" w:cstheme="minorHAnsi"/>
                      <w:sz w:val="18"/>
                      <w:szCs w:val="18"/>
                    </w:rPr>
                    <w:t xml:space="preserve">Place: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</w:rPr>
                    <w:t xml:space="preserve">Nottingham    </w:t>
                  </w:r>
                </w:p>
                <w:p w14:paraId="6926BCB4" w14:textId="1118DD8C" w:rsidR="00333D35" w:rsidRDefault="000949C3" w:rsidP="286132C3">
                  <w:pPr>
                    <w:rPr>
                      <w:rFonts w:asciiTheme="minorHAnsi" w:hAnsiTheme="minorHAnsi" w:cstheme="minorBidi"/>
                      <w:b w:val="0"/>
                      <w:bCs w:val="0"/>
                      <w:sz w:val="18"/>
                      <w:szCs w:val="18"/>
                    </w:rPr>
                  </w:pPr>
                  <w:r>
                    <w:rPr>
                      <w:rFonts w:asciiTheme="minorHAnsi" w:hAnsiTheme="minorHAnsi" w:cstheme="minorBidi"/>
                      <w:sz w:val="18"/>
                      <w:szCs w:val="18"/>
                    </w:rPr>
                    <w:t>Date: 20-Feb–2021</w:t>
                  </w:r>
                  <w:r w:rsidR="286132C3" w:rsidRPr="286132C3">
                    <w:rPr>
                      <w:rFonts w:asciiTheme="minorHAnsi" w:hAnsiTheme="minorHAnsi" w:cstheme="minorBidi"/>
                      <w:sz w:val="18"/>
                      <w:szCs w:val="18"/>
                    </w:rPr>
                    <w:t xml:space="preserve">         </w:t>
                  </w:r>
                </w:p>
                <w:p w14:paraId="0E222F91" w14:textId="42AD511F" w:rsidR="00333D35" w:rsidRPr="0028670A" w:rsidRDefault="00333D35" w:rsidP="00BF708F">
                  <w:pPr>
                    <w:jc w:val="right"/>
                    <w:rPr>
                      <w:rFonts w:asciiTheme="minorHAnsi" w:hAnsiTheme="minorHAnsi" w:cstheme="minorHAnsi"/>
                      <w:b w:val="0"/>
                      <w:bCs w:val="0"/>
                      <w:sz w:val="18"/>
                      <w:szCs w:val="18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</w:rPr>
                    <w:t>(</w:t>
                  </w:r>
                  <w:r w:rsidR="00BF708F">
                    <w:rPr>
                      <w:rFonts w:asciiTheme="minorHAnsi" w:hAnsiTheme="minorHAnsi" w:cstheme="minorHAnsi"/>
                      <w:sz w:val="18"/>
                      <w:szCs w:val="18"/>
                    </w:rPr>
                    <w:t>Koushic Alagu Rajan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</w:rPr>
                    <w:t xml:space="preserve">)                                                                                                                   </w:t>
                  </w:r>
                </w:p>
              </w:tc>
            </w:tr>
          </w:tbl>
          <w:p w14:paraId="59D87ED6" w14:textId="4887163D" w:rsidR="006760C9" w:rsidRPr="006760C9" w:rsidRDefault="006760C9" w:rsidP="006760C9">
            <w:pPr>
              <w:pStyle w:val="Heading2"/>
              <w:rPr>
                <w:rFonts w:ascii="Calibri" w:hAnsi="Calibri" w:cs="Calibri"/>
                <w:color w:val="0072C7"/>
              </w:rPr>
            </w:pPr>
          </w:p>
        </w:tc>
      </w:tr>
      <w:tr w:rsidR="003D1B71" w14:paraId="54E78D95" w14:textId="77777777" w:rsidTr="43F6AD5C">
        <w:trPr>
          <w:trHeight w:val="1164"/>
        </w:trPr>
        <w:tc>
          <w:tcPr>
            <w:tcW w:w="720" w:type="dxa"/>
          </w:tcPr>
          <w:p w14:paraId="081AEA0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B901C6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29F694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977170" w14:textId="77777777" w:rsidR="003D1B71" w:rsidRPr="00590471" w:rsidRDefault="003D1B71" w:rsidP="00222466"/>
        </w:tc>
      </w:tr>
      <w:tr w:rsidR="003D1B71" w14:paraId="1E503AC0" w14:textId="77777777" w:rsidTr="43F6AD5C">
        <w:trPr>
          <w:trHeight w:val="543"/>
        </w:trPr>
        <w:tc>
          <w:tcPr>
            <w:tcW w:w="720" w:type="dxa"/>
          </w:tcPr>
          <w:p w14:paraId="522F7A4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73A86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10040FC9" wp14:editId="06DE45E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id="Group 21" style="width:26.55pt;height:26.25pt;mso-position-horizontal-relative:char;mso-position-vertical-relative:line" alt="gps icon" coordsize="337185,333375" o:spid="_x0000_s1026" w14:anchorId="1E7CC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style="position:absolute;width:337185;height:333375;visibility:visible;mso-wrap-style:square;v-text-anchor:middle" coordsize="2647519,2612594" o:spid="_x0000_s1027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23" style="position:absolute;left:91440;top:68580;width:151765;height:202565;visibility:visible;mso-wrap-style:square" alt="GPS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o:title="GPS icon" r:id="rId12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F4EB9EE" w14:textId="77777777" w:rsidR="00A32E5F" w:rsidRDefault="00A32E5F" w:rsidP="00380FD1">
            <w:pPr>
              <w:pStyle w:val="Information"/>
            </w:pPr>
            <w:r>
              <w:t xml:space="preserve">59, Wilford Lane, </w:t>
            </w:r>
          </w:p>
          <w:p w14:paraId="4ADCD2C2" w14:textId="01095D58" w:rsidR="003D1B71" w:rsidRPr="00380FD1" w:rsidRDefault="00A32E5F" w:rsidP="00380FD1">
            <w:pPr>
              <w:pStyle w:val="Information"/>
            </w:pPr>
            <w:r>
              <w:t>West Bridgford, Nottingham – NG2 7QZ</w:t>
            </w:r>
          </w:p>
        </w:tc>
        <w:tc>
          <w:tcPr>
            <w:tcW w:w="423" w:type="dxa"/>
            <w:vMerge/>
          </w:tcPr>
          <w:p w14:paraId="148E4B6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EE4EC2" w14:textId="77777777" w:rsidR="003D1B71" w:rsidRDefault="003D1B71" w:rsidP="005801E5">
            <w:pPr>
              <w:pStyle w:val="Heading1"/>
            </w:pPr>
          </w:p>
        </w:tc>
      </w:tr>
      <w:tr w:rsidR="003D1B71" w14:paraId="7215504F" w14:textId="77777777" w:rsidTr="43F6AD5C">
        <w:trPr>
          <w:trHeight w:val="183"/>
        </w:trPr>
        <w:tc>
          <w:tcPr>
            <w:tcW w:w="720" w:type="dxa"/>
          </w:tcPr>
          <w:p w14:paraId="06EA9C2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175A48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9352A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7B411A3" w14:textId="77777777" w:rsidR="003D1B71" w:rsidRDefault="003D1B71" w:rsidP="005801E5">
            <w:pPr>
              <w:pStyle w:val="Heading1"/>
            </w:pPr>
          </w:p>
        </w:tc>
      </w:tr>
      <w:tr w:rsidR="003D1B71" w14:paraId="62766B2D" w14:textId="77777777" w:rsidTr="43F6AD5C">
        <w:trPr>
          <w:trHeight w:val="624"/>
        </w:trPr>
        <w:tc>
          <w:tcPr>
            <w:tcW w:w="720" w:type="dxa"/>
          </w:tcPr>
          <w:p w14:paraId="36B6EC7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99B41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182B4A2A" wp14:editId="4FC8F20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id="Group 22" style="width:26.6pt;height:26.55pt;mso-position-horizontal-relative:char;mso-position-vertical-relative:line" alt="phone icon" coordsize="337820,337185" o:spid="_x0000_s1026" w14:anchorId="1DCC0F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style="position:absolute;width:337820;height:337185;visibility:visible;mso-wrap-style:square;v-text-anchor:middle" coordsize="2517880,2514600" o:spid="_x0000_s1027" fillcolor="#0072c7 [3205]" stroked="f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style="position:absolute;left:83820;top:83820;width:164465;height:164465;visibility:visible;mso-wrap-style:square" alt="Phone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o:title="Phone icon" r:id="rId14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D9EDF05" w14:textId="005365CB" w:rsidR="003D1B71" w:rsidRPr="00380FD1" w:rsidRDefault="00A32E5F" w:rsidP="00380FD1">
            <w:pPr>
              <w:pStyle w:val="Information"/>
            </w:pPr>
            <w:r>
              <w:t>+44 7404218826</w:t>
            </w:r>
          </w:p>
        </w:tc>
        <w:tc>
          <w:tcPr>
            <w:tcW w:w="423" w:type="dxa"/>
            <w:vMerge/>
          </w:tcPr>
          <w:p w14:paraId="52DECF0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8B853DF" w14:textId="77777777" w:rsidR="003D1B71" w:rsidRDefault="003D1B71" w:rsidP="005801E5">
            <w:pPr>
              <w:pStyle w:val="Heading1"/>
            </w:pPr>
          </w:p>
        </w:tc>
      </w:tr>
      <w:tr w:rsidR="003D1B71" w14:paraId="18C86B8A" w14:textId="77777777" w:rsidTr="43F6AD5C">
        <w:trPr>
          <w:trHeight w:val="183"/>
        </w:trPr>
        <w:tc>
          <w:tcPr>
            <w:tcW w:w="720" w:type="dxa"/>
          </w:tcPr>
          <w:p w14:paraId="73FA7D0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B9B740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5BED50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4FF7F6E" w14:textId="77777777" w:rsidR="003D1B71" w:rsidRDefault="003D1B71" w:rsidP="005801E5">
            <w:pPr>
              <w:pStyle w:val="Heading1"/>
            </w:pPr>
          </w:p>
        </w:tc>
      </w:tr>
      <w:tr w:rsidR="003D1B71" w14:paraId="7EB588EC" w14:textId="77777777" w:rsidTr="43F6AD5C">
        <w:trPr>
          <w:trHeight w:val="633"/>
        </w:trPr>
        <w:tc>
          <w:tcPr>
            <w:tcW w:w="720" w:type="dxa"/>
          </w:tcPr>
          <w:p w14:paraId="5BD2590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FAE882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6AFA6018" wp14:editId="2245593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id="Group 24" style="width:26.65pt;height:27.25pt;mso-position-horizontal-relative:char;mso-position-vertical-relative:line" alt="email icon" coordsize="338455,346075" o:spid="_x0000_s1026" w14:anchorId="0523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style="position:absolute;width:338455;height:346075;visibility:visible;mso-wrap-style:square;v-text-anchor:middle" coordsize="2731203,2794134" o:spid="_x0000_s1027" fillcolor="#666 [3207]" stroked="f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style="position:absolute;left:83820;top:91440;width:164465;height:164465;visibility:visible;mso-wrap-style:square" alt="Email ic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o:title="Email icon" r:id="rId1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AB4BB7" w14:textId="5EAA78E2" w:rsidR="003D1B71" w:rsidRPr="00380FD1" w:rsidRDefault="00A32E5F" w:rsidP="00380FD1">
            <w:pPr>
              <w:pStyle w:val="Information"/>
            </w:pPr>
            <w:r>
              <w:t>koushic.rajan</w:t>
            </w:r>
            <w:r w:rsidR="009B13DB">
              <w:t>@cognizant.com</w:t>
            </w:r>
          </w:p>
        </w:tc>
        <w:tc>
          <w:tcPr>
            <w:tcW w:w="423" w:type="dxa"/>
            <w:vMerge/>
          </w:tcPr>
          <w:p w14:paraId="278480C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14C145A" w14:textId="77777777" w:rsidR="003D1B71" w:rsidRDefault="003D1B71" w:rsidP="005801E5">
            <w:pPr>
              <w:pStyle w:val="Heading1"/>
            </w:pPr>
          </w:p>
        </w:tc>
      </w:tr>
      <w:tr w:rsidR="003D1B71" w14:paraId="68838719" w14:textId="77777777" w:rsidTr="43F6AD5C">
        <w:trPr>
          <w:trHeight w:val="174"/>
        </w:trPr>
        <w:tc>
          <w:tcPr>
            <w:tcW w:w="720" w:type="dxa"/>
          </w:tcPr>
          <w:p w14:paraId="1552C9D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415D33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454887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054DB8" w14:textId="77777777" w:rsidR="003D1B71" w:rsidRDefault="003D1B71" w:rsidP="005801E5">
            <w:pPr>
              <w:pStyle w:val="Heading1"/>
            </w:pPr>
          </w:p>
        </w:tc>
      </w:tr>
      <w:tr w:rsidR="003D1B71" w14:paraId="5957EB39" w14:textId="77777777" w:rsidTr="43F6AD5C">
        <w:trPr>
          <w:trHeight w:val="633"/>
        </w:trPr>
        <w:tc>
          <w:tcPr>
            <w:tcW w:w="720" w:type="dxa"/>
          </w:tcPr>
          <w:p w14:paraId="18E2C29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4F1183" w14:textId="6019040A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A5FAA74" w14:textId="5CAB1845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531AF224" w14:textId="77777777" w:rsidR="003D1B71" w:rsidRDefault="003D1B71" w:rsidP="008A31D2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C82C4A" w14:textId="77777777" w:rsidR="003D1B71" w:rsidRDefault="003D1B71" w:rsidP="005801E5">
            <w:pPr>
              <w:pStyle w:val="Heading1"/>
            </w:pPr>
          </w:p>
        </w:tc>
      </w:tr>
      <w:tr w:rsidR="003D1B71" w14:paraId="5C5AD526" w14:textId="77777777" w:rsidTr="43F6AD5C">
        <w:trPr>
          <w:trHeight w:val="2448"/>
        </w:trPr>
        <w:tc>
          <w:tcPr>
            <w:tcW w:w="720" w:type="dxa"/>
          </w:tcPr>
          <w:p w14:paraId="1CE7C97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328B952" w14:textId="497E1CD6" w:rsidR="00647552" w:rsidRPr="0056708E" w:rsidRDefault="00647552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4C5A1F28" w14:textId="77777777" w:rsidR="003D1B71" w:rsidRDefault="003D1B71" w:rsidP="00222466"/>
        </w:tc>
        <w:tc>
          <w:tcPr>
            <w:tcW w:w="6607" w:type="dxa"/>
            <w:vMerge/>
          </w:tcPr>
          <w:p w14:paraId="386A2D5B" w14:textId="77777777" w:rsidR="003D1B71" w:rsidRDefault="003D1B71" w:rsidP="00222466"/>
        </w:tc>
      </w:tr>
    </w:tbl>
    <w:p w14:paraId="23AFEB86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B4CE8" w14:textId="77777777" w:rsidR="008545F0" w:rsidRDefault="008545F0" w:rsidP="00590471">
      <w:r>
        <w:separator/>
      </w:r>
    </w:p>
  </w:endnote>
  <w:endnote w:type="continuationSeparator" w:id="0">
    <w:p w14:paraId="55C35E4A" w14:textId="77777777" w:rsidR="008545F0" w:rsidRDefault="008545F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8357A9" w14:textId="77777777" w:rsidR="008545F0" w:rsidRDefault="008545F0" w:rsidP="00590471">
      <w:r>
        <w:separator/>
      </w:r>
    </w:p>
  </w:footnote>
  <w:footnote w:type="continuationSeparator" w:id="0">
    <w:p w14:paraId="5F528814" w14:textId="77777777" w:rsidR="008545F0" w:rsidRDefault="008545F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394475" w14:textId="77777777" w:rsidR="008A31D2" w:rsidRDefault="008A31D2" w:rsidP="00060042">
    <w:pPr>
      <w:pStyle w:val="BodyTex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7DC99B1" wp14:editId="5500D6DE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16="http://schemas.microsoft.com/office/drawing/2014/main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dec="http://schemas.microsoft.com/office/drawing/2017/decorative" xmlns:a16="http://schemas.microsoft.com/office/drawing/2014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id="Group 26" style="position:absolute;margin-left:-126.9pt;margin-top:-36pt;width:683.95pt;height:830.55pt;z-index:251657216" coordsize="86864,105479" coordorigin=",-2286" o:spid="_x0000_s1026" w14:anchorId="00B6AC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style="position:absolute;top:1981;width:40640;height:38195" coordsize="40644,40105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style="position:absolute;width:40644;height:40105;rotation:180;flip:x;visibility:visible;mso-wrap-style:square;v-text-anchor:middle" coordsize="2647519,2612594" o:spid="_x0000_s1028" fillcolor="white [3212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>
                  <v:fill type="gradientRadial" color2="#0072c7 [3205]" focus="100%" focussize="" focusposition="1" o:opacity2="24248f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style="position:absolute;left:2909;top:4364;width:32264;height:31839;visibility:visible;mso-wrap-style:square;v-text-anchor:middle" coordsize="2647519,2612594" o:spid="_x0000_s1029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style="position:absolute;left:9140;top:-2286;width:77724;height:2624;visibility:visible;mso-wrap-style:square;v-text-anchor:middle" o:spid="_x0000_s1030" fillcolor="#2c567a [3204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/>
              <v:group id="Group 12" style="position:absolute;left:27203;top:7696;width:59464;height:95497" coordsize="48666,78166" coordorigin="-26637,-52836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style="position:absolute;left:-27;top:5584;width:22055;height:19745;rotation:180;flip:x y;visibility:visible;mso-wrap-style:square;v-text-anchor:middle" coordsize="2647519,2612594" o:spid="_x0000_s1032" fillcolor="#2c567a [3204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>
                  <v:fill type="gradientRadial" opacity="11796f" color2="#0072c7 [3205]" focus="100%" focussize="" focusposition="1" o:opacity2="13107f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3918;top:8849;width:16843;height:15090;rotation:180;visibility:visible;mso-wrap-style:square;v-text-anchor:middle" coordsize="2647519,2612594" o:spid="_x0000_s1033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12053;top:5196;width:7689;height:7590;rotation:180;flip:x y;visibility:visible;mso-wrap-style:square;v-text-anchor:middle" coordsize="2647519,2612594" o:spid="_x0000_s1034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182;top:13957;width:4497;height:4440;rotation:180;flip:x y;visibility:visible;mso-wrap-style:square;v-text-anchor:middle" coordsize="2647519,2612594" o:spid="_x0000_s1035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-26637;top:-52836;width:4498;height:4439;rotation:180;flip:x y;visibility:visible;mso-wrap-style:square;v-text-anchor:middle" coordsize="2647519,2612594" o:spid="_x0000_s1036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style="position:absolute;left:5966;top:4616;width:2809;height:2773;rotation:180;flip:x y;visibility:visible;mso-wrap-style:square;v-text-anchor:middle" coordsize="2647519,2612594" o:spid="_x0000_s1037" fillcolor="#0072c7 [3205]" stroked="f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F417329"/>
    <w:multiLevelType w:val="hybridMultilevel"/>
    <w:tmpl w:val="75ACAC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589"/>
    <w:multiLevelType w:val="hybridMultilevel"/>
    <w:tmpl w:val="FFFAB93C"/>
    <w:lvl w:ilvl="0" w:tplc="412A343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A3D81"/>
    <w:multiLevelType w:val="hybridMultilevel"/>
    <w:tmpl w:val="360A64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CC3E9B"/>
    <w:multiLevelType w:val="hybridMultilevel"/>
    <w:tmpl w:val="16A640E8"/>
    <w:lvl w:ilvl="0" w:tplc="53463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9D1015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C6AA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062C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61F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882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2C78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242A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E895A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A7F10"/>
    <w:multiLevelType w:val="hybridMultilevel"/>
    <w:tmpl w:val="3662D0E6"/>
    <w:lvl w:ilvl="0" w:tplc="63D0B7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D358C"/>
    <w:multiLevelType w:val="hybridMultilevel"/>
    <w:tmpl w:val="D714BB2A"/>
    <w:lvl w:ilvl="0" w:tplc="63D0B7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45B94"/>
    <w:multiLevelType w:val="multilevel"/>
    <w:tmpl w:val="E3F0F340"/>
    <w:lvl w:ilvl="0">
      <w:start w:val="1"/>
      <w:numFmt w:val="decimal"/>
      <w:pStyle w:val="Cog-H1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Cog-H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Cog-H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10" w15:restartNumberingAfterBreak="0">
    <w:nsid w:val="442E5F93"/>
    <w:multiLevelType w:val="hybridMultilevel"/>
    <w:tmpl w:val="93D83B84"/>
    <w:lvl w:ilvl="0" w:tplc="63D0B7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20D83"/>
    <w:multiLevelType w:val="hybridMultilevel"/>
    <w:tmpl w:val="A046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0C5565"/>
    <w:multiLevelType w:val="hybridMultilevel"/>
    <w:tmpl w:val="786AD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55663C"/>
    <w:multiLevelType w:val="hybridMultilevel"/>
    <w:tmpl w:val="2F3099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A394C"/>
    <w:multiLevelType w:val="multilevel"/>
    <w:tmpl w:val="CF7C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1"/>
  </w:num>
  <w:num w:numId="7">
    <w:abstractNumId w:val="13"/>
  </w:num>
  <w:num w:numId="8">
    <w:abstractNumId w:val="4"/>
  </w:num>
  <w:num w:numId="9">
    <w:abstractNumId w:val="7"/>
  </w:num>
  <w:num w:numId="10">
    <w:abstractNumId w:val="6"/>
  </w:num>
  <w:num w:numId="11">
    <w:abstractNumId w:val="14"/>
  </w:num>
  <w:num w:numId="12">
    <w:abstractNumId w:val="8"/>
  </w:num>
  <w:num w:numId="13">
    <w:abstractNumId w:val="10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3DB"/>
    <w:rsid w:val="00006089"/>
    <w:rsid w:val="00047FD6"/>
    <w:rsid w:val="00057126"/>
    <w:rsid w:val="00060042"/>
    <w:rsid w:val="000637E3"/>
    <w:rsid w:val="000641F5"/>
    <w:rsid w:val="0008685D"/>
    <w:rsid w:val="00090860"/>
    <w:rsid w:val="00090B07"/>
    <w:rsid w:val="000949C3"/>
    <w:rsid w:val="000B77E3"/>
    <w:rsid w:val="00112FD7"/>
    <w:rsid w:val="0011619D"/>
    <w:rsid w:val="00124852"/>
    <w:rsid w:val="00142C99"/>
    <w:rsid w:val="00145200"/>
    <w:rsid w:val="00150ABD"/>
    <w:rsid w:val="00162B04"/>
    <w:rsid w:val="00186382"/>
    <w:rsid w:val="001946FC"/>
    <w:rsid w:val="001C18C7"/>
    <w:rsid w:val="001D77D6"/>
    <w:rsid w:val="001F7C3E"/>
    <w:rsid w:val="00222466"/>
    <w:rsid w:val="00226B77"/>
    <w:rsid w:val="00242875"/>
    <w:rsid w:val="002432E0"/>
    <w:rsid w:val="0024753C"/>
    <w:rsid w:val="00276026"/>
    <w:rsid w:val="0027740B"/>
    <w:rsid w:val="0028670A"/>
    <w:rsid w:val="002B4549"/>
    <w:rsid w:val="002B78AC"/>
    <w:rsid w:val="002C56E0"/>
    <w:rsid w:val="00310F17"/>
    <w:rsid w:val="00322A46"/>
    <w:rsid w:val="003326CB"/>
    <w:rsid w:val="00333D35"/>
    <w:rsid w:val="003373CD"/>
    <w:rsid w:val="00353B60"/>
    <w:rsid w:val="00365CDF"/>
    <w:rsid w:val="003745FD"/>
    <w:rsid w:val="00376291"/>
    <w:rsid w:val="00380FD1"/>
    <w:rsid w:val="00383D02"/>
    <w:rsid w:val="00385DE7"/>
    <w:rsid w:val="003867A5"/>
    <w:rsid w:val="003B08C5"/>
    <w:rsid w:val="003C40F6"/>
    <w:rsid w:val="003C6418"/>
    <w:rsid w:val="003D1B71"/>
    <w:rsid w:val="003E1161"/>
    <w:rsid w:val="004117B0"/>
    <w:rsid w:val="004439AA"/>
    <w:rsid w:val="004B4419"/>
    <w:rsid w:val="004E158A"/>
    <w:rsid w:val="00534CA1"/>
    <w:rsid w:val="005361EA"/>
    <w:rsid w:val="005414F8"/>
    <w:rsid w:val="00541549"/>
    <w:rsid w:val="00565C77"/>
    <w:rsid w:val="0056708E"/>
    <w:rsid w:val="005801E5"/>
    <w:rsid w:val="00590471"/>
    <w:rsid w:val="005D01FA"/>
    <w:rsid w:val="005F2A82"/>
    <w:rsid w:val="0061276F"/>
    <w:rsid w:val="006138B4"/>
    <w:rsid w:val="00615E61"/>
    <w:rsid w:val="00624C3C"/>
    <w:rsid w:val="00647552"/>
    <w:rsid w:val="00653E17"/>
    <w:rsid w:val="006760C9"/>
    <w:rsid w:val="006A08E8"/>
    <w:rsid w:val="006D4904"/>
    <w:rsid w:val="006D79A8"/>
    <w:rsid w:val="006F5435"/>
    <w:rsid w:val="007233EE"/>
    <w:rsid w:val="0072353B"/>
    <w:rsid w:val="0075472D"/>
    <w:rsid w:val="007575B6"/>
    <w:rsid w:val="00792B2D"/>
    <w:rsid w:val="007B3C81"/>
    <w:rsid w:val="007C68B8"/>
    <w:rsid w:val="007D208C"/>
    <w:rsid w:val="007D56EA"/>
    <w:rsid w:val="007D67CA"/>
    <w:rsid w:val="007E162E"/>
    <w:rsid w:val="007E59D3"/>
    <w:rsid w:val="007E668F"/>
    <w:rsid w:val="007F20DA"/>
    <w:rsid w:val="007F5B63"/>
    <w:rsid w:val="00803A0A"/>
    <w:rsid w:val="00846CB9"/>
    <w:rsid w:val="008545F0"/>
    <w:rsid w:val="008566AA"/>
    <w:rsid w:val="008664FD"/>
    <w:rsid w:val="00896E37"/>
    <w:rsid w:val="008A1E6E"/>
    <w:rsid w:val="008A31D2"/>
    <w:rsid w:val="008B2B11"/>
    <w:rsid w:val="008C024F"/>
    <w:rsid w:val="008C2CFC"/>
    <w:rsid w:val="008E14B5"/>
    <w:rsid w:val="008E33C2"/>
    <w:rsid w:val="008F18B8"/>
    <w:rsid w:val="008F62FD"/>
    <w:rsid w:val="008F63CD"/>
    <w:rsid w:val="00912DC8"/>
    <w:rsid w:val="009475DC"/>
    <w:rsid w:val="00967B93"/>
    <w:rsid w:val="009B13DB"/>
    <w:rsid w:val="009D090F"/>
    <w:rsid w:val="009D50B4"/>
    <w:rsid w:val="009E5464"/>
    <w:rsid w:val="00A31464"/>
    <w:rsid w:val="00A31B16"/>
    <w:rsid w:val="00A32E5F"/>
    <w:rsid w:val="00A33613"/>
    <w:rsid w:val="00A47A8D"/>
    <w:rsid w:val="00A653C3"/>
    <w:rsid w:val="00A8179A"/>
    <w:rsid w:val="00AA30B0"/>
    <w:rsid w:val="00AB7216"/>
    <w:rsid w:val="00AC6C7E"/>
    <w:rsid w:val="00AF644A"/>
    <w:rsid w:val="00B066ED"/>
    <w:rsid w:val="00B4158A"/>
    <w:rsid w:val="00B6466C"/>
    <w:rsid w:val="00B90824"/>
    <w:rsid w:val="00BA2B70"/>
    <w:rsid w:val="00BB1B5D"/>
    <w:rsid w:val="00BC22C7"/>
    <w:rsid w:val="00BC7190"/>
    <w:rsid w:val="00BD195A"/>
    <w:rsid w:val="00BF708F"/>
    <w:rsid w:val="00C07240"/>
    <w:rsid w:val="00C11107"/>
    <w:rsid w:val="00C14078"/>
    <w:rsid w:val="00C425E2"/>
    <w:rsid w:val="00C80255"/>
    <w:rsid w:val="00CE1E3D"/>
    <w:rsid w:val="00D053FA"/>
    <w:rsid w:val="00D07874"/>
    <w:rsid w:val="00D261F9"/>
    <w:rsid w:val="00D27937"/>
    <w:rsid w:val="00D30F5E"/>
    <w:rsid w:val="00D47765"/>
    <w:rsid w:val="00D54775"/>
    <w:rsid w:val="00DC3F0A"/>
    <w:rsid w:val="00DF4571"/>
    <w:rsid w:val="00E04A06"/>
    <w:rsid w:val="00E26AED"/>
    <w:rsid w:val="00E26F9D"/>
    <w:rsid w:val="00E36102"/>
    <w:rsid w:val="00E5188E"/>
    <w:rsid w:val="00E6277B"/>
    <w:rsid w:val="00E648A4"/>
    <w:rsid w:val="00E73AB8"/>
    <w:rsid w:val="00E90A60"/>
    <w:rsid w:val="00ED47F7"/>
    <w:rsid w:val="00EE7E09"/>
    <w:rsid w:val="00F0223C"/>
    <w:rsid w:val="00F3235D"/>
    <w:rsid w:val="00F32393"/>
    <w:rsid w:val="00F53916"/>
    <w:rsid w:val="00F56E7B"/>
    <w:rsid w:val="00F878BD"/>
    <w:rsid w:val="00F96B0A"/>
    <w:rsid w:val="00FD2986"/>
    <w:rsid w:val="00FD6B47"/>
    <w:rsid w:val="00FE72A3"/>
    <w:rsid w:val="00FE7401"/>
    <w:rsid w:val="0431D5F3"/>
    <w:rsid w:val="05D15752"/>
    <w:rsid w:val="0A302BC5"/>
    <w:rsid w:val="120FB5E3"/>
    <w:rsid w:val="286132C3"/>
    <w:rsid w:val="43F6AD5C"/>
    <w:rsid w:val="4471ABAC"/>
    <w:rsid w:val="6103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5BC1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4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CA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aliases w:val="Bullet 1,Use Case List Paragraph,Heading2,Body Bullet,List Paragraph1,Figure_name,Colorful List - Accent 11,b1,Bullet for no #'s,Ref,List Paragraph Char Char,Bulleted Text"/>
    <w:basedOn w:val="BodyText"/>
    <w:link w:val="ListParagraphChar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5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9B13D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9B13DB"/>
    <w:rPr>
      <w:color w:val="605E5C"/>
      <w:shd w:val="clear" w:color="auto" w:fill="E1DFDD"/>
    </w:rPr>
  </w:style>
  <w:style w:type="character" w:customStyle="1" w:styleId="ListParagraphChar">
    <w:name w:val="List Paragraph Char"/>
    <w:aliases w:val="Bullet 1 Char,Use Case List Paragraph Char,Heading2 Char,Body Bullet Char,List Paragraph1 Char,Figure_name Char,Colorful List - Accent 11 Char,b1 Char,Bullet for no #'s Char,Ref Char,List Paragraph Char Char Char,Bulleted Text Char"/>
    <w:basedOn w:val="DefaultParagraphFont"/>
    <w:link w:val="ListParagraph"/>
    <w:uiPriority w:val="34"/>
    <w:rsid w:val="009B13DB"/>
    <w:rPr>
      <w:sz w:val="20"/>
      <w:szCs w:val="24"/>
    </w:rPr>
  </w:style>
  <w:style w:type="table" w:styleId="MediumGrid2-Accent1">
    <w:name w:val="Medium Grid 2 Accent 1"/>
    <w:basedOn w:val="TableNormal"/>
    <w:uiPriority w:val="68"/>
    <w:rsid w:val="0028670A"/>
    <w:rPr>
      <w:rFonts w:asciiTheme="majorHAnsi" w:eastAsiaTheme="majorEastAsia" w:hAnsiTheme="majorHAnsi" w:cstheme="majorBidi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rsid w:val="00534CA1"/>
    <w:rPr>
      <w:rFonts w:asciiTheme="majorHAnsi" w:eastAsiaTheme="majorEastAsia" w:hAnsiTheme="majorHAnsi" w:cstheme="majorBidi"/>
      <w:color w:val="21405B" w:themeColor="accent1" w:themeShade="BF"/>
    </w:rPr>
  </w:style>
  <w:style w:type="paragraph" w:customStyle="1" w:styleId="Cog-H1">
    <w:name w:val="Cog-H1"/>
    <w:basedOn w:val="Heading1"/>
    <w:rsid w:val="0027740B"/>
    <w:pPr>
      <w:keepNext/>
      <w:widowControl/>
      <w:numPr>
        <w:numId w:val="14"/>
      </w:numPr>
      <w:pBdr>
        <w:top w:val="none" w:sz="0" w:space="0" w:color="auto"/>
      </w:pBdr>
      <w:tabs>
        <w:tab w:val="clear" w:pos="720"/>
      </w:tabs>
      <w:kinsoku/>
      <w:overflowPunct/>
      <w:autoSpaceDE/>
      <w:autoSpaceDN/>
      <w:adjustRightInd/>
      <w:spacing w:before="120" w:line="240" w:lineRule="atLeast"/>
      <w:ind w:left="360" w:hanging="360"/>
    </w:pPr>
    <w:rPr>
      <w:rFonts w:ascii="Arial" w:hAnsi="Arial"/>
      <w:bCs w:val="0"/>
      <w:color w:val="0000FF"/>
      <w:kern w:val="32"/>
    </w:rPr>
  </w:style>
  <w:style w:type="paragraph" w:customStyle="1" w:styleId="Cog-H2">
    <w:name w:val="Cog-H2"/>
    <w:basedOn w:val="Heading2"/>
    <w:rsid w:val="0027740B"/>
    <w:pPr>
      <w:keepNext/>
      <w:widowControl/>
      <w:numPr>
        <w:ilvl w:val="1"/>
        <w:numId w:val="14"/>
      </w:numPr>
      <w:kinsoku/>
      <w:overflowPunct/>
      <w:autoSpaceDE/>
      <w:autoSpaceDN/>
      <w:adjustRightInd/>
      <w:spacing w:before="120" w:line="240" w:lineRule="atLeast"/>
    </w:pPr>
    <w:rPr>
      <w:rFonts w:ascii="Arial" w:hAnsi="Arial" w:cs="Times New Roman"/>
      <w:bCs w:val="0"/>
      <w:color w:val="0000FF"/>
      <w:u w:val="none"/>
    </w:rPr>
  </w:style>
  <w:style w:type="paragraph" w:customStyle="1" w:styleId="Cog-H3">
    <w:name w:val="Cog-H3"/>
    <w:basedOn w:val="Heading3"/>
    <w:rsid w:val="0027740B"/>
    <w:pPr>
      <w:keepLines w:val="0"/>
      <w:widowControl/>
      <w:numPr>
        <w:ilvl w:val="2"/>
        <w:numId w:val="14"/>
      </w:numPr>
      <w:tabs>
        <w:tab w:val="clear" w:pos="720"/>
      </w:tabs>
      <w:autoSpaceDE/>
      <w:autoSpaceDN/>
      <w:adjustRightInd/>
      <w:spacing w:before="120" w:after="120" w:line="240" w:lineRule="atLeast"/>
      <w:ind w:left="2160" w:hanging="360"/>
    </w:pPr>
    <w:rPr>
      <w:rFonts w:ascii="Arial" w:eastAsia="Times New Roman" w:hAnsi="Arial" w:cs="Times New Roman"/>
      <w:b/>
      <w:color w:val="0000FF"/>
      <w:sz w:val="22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40B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1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93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63905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852799C0EE407C939FAF9EE51ED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FA19E3-B1AB-48F7-99A0-49693166341A}"/>
      </w:docPartPr>
      <w:docPartBody>
        <w:p w:rsidR="003A1823" w:rsidRDefault="00C11107">
          <w:pPr>
            <w:pStyle w:val="5D852799C0EE407C939FAF9EE51ED135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72E"/>
    <w:rsid w:val="000434A4"/>
    <w:rsid w:val="000F2F36"/>
    <w:rsid w:val="003A1823"/>
    <w:rsid w:val="003C7F25"/>
    <w:rsid w:val="006022C5"/>
    <w:rsid w:val="00794D05"/>
    <w:rsid w:val="00C11107"/>
    <w:rsid w:val="00D15294"/>
    <w:rsid w:val="00DF7042"/>
    <w:rsid w:val="00F7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E087DAC0C240D4A358FF81EF2618FD">
    <w:name w:val="ACE087DAC0C240D4A358FF81EF2618FD"/>
  </w:style>
  <w:style w:type="paragraph" w:customStyle="1" w:styleId="14ED392954B440158CF99E9F0E5501F1">
    <w:name w:val="14ED392954B440158CF99E9F0E5501F1"/>
  </w:style>
  <w:style w:type="paragraph" w:customStyle="1" w:styleId="5D852799C0EE407C939FAF9EE51ED135">
    <w:name w:val="5D852799C0EE407C939FAF9EE51ED135"/>
  </w:style>
  <w:style w:type="paragraph" w:customStyle="1" w:styleId="5BB3AA8300B647528A083C0740B54E0A">
    <w:name w:val="5BB3AA8300B647528A083C0740B54E0A"/>
  </w:style>
  <w:style w:type="paragraph" w:customStyle="1" w:styleId="B14DB61A3897454EA21E8C93EE6A04F5">
    <w:name w:val="B14DB61A3897454EA21E8C93EE6A04F5"/>
  </w:style>
  <w:style w:type="paragraph" w:customStyle="1" w:styleId="26D1AA0163AA4F06A7ED6081D72696A9">
    <w:name w:val="26D1AA0163AA4F06A7ED6081D72696A9"/>
  </w:style>
  <w:style w:type="paragraph" w:customStyle="1" w:styleId="D5276F9C626741938E59CE1C75A6BBEC">
    <w:name w:val="D5276F9C626741938E59CE1C75A6BBEC"/>
  </w:style>
  <w:style w:type="paragraph" w:customStyle="1" w:styleId="E3DFA441A8704CE3BF402E53C2B7D152">
    <w:name w:val="E3DFA441A8704CE3BF402E53C2B7D152"/>
  </w:style>
  <w:style w:type="paragraph" w:customStyle="1" w:styleId="53D7A245693048D0A3A1D56211F55FE4">
    <w:name w:val="53D7A245693048D0A3A1D56211F55FE4"/>
  </w:style>
  <w:style w:type="paragraph" w:customStyle="1" w:styleId="163C8AC8DF95460282A8BF4A644E9F73">
    <w:name w:val="163C8AC8DF95460282A8BF4A644E9F73"/>
  </w:style>
  <w:style w:type="paragraph" w:customStyle="1" w:styleId="6CF5434D133E4AF18525A10603AE3C68">
    <w:name w:val="6CF5434D133E4AF18525A10603AE3C68"/>
  </w:style>
  <w:style w:type="paragraph" w:customStyle="1" w:styleId="FC1A8A99F975491D928F419174DD1C17">
    <w:name w:val="FC1A8A99F975491D928F419174DD1C17"/>
  </w:style>
  <w:style w:type="paragraph" w:customStyle="1" w:styleId="D80D39BFBC044FD8AF0C7DB7CB3FEE7B">
    <w:name w:val="D80D39BFBC044FD8AF0C7DB7CB3FEE7B"/>
  </w:style>
  <w:style w:type="paragraph" w:customStyle="1" w:styleId="67216E820BDA4BD480C38381F9D4497C">
    <w:name w:val="67216E820BDA4BD480C38381F9D4497C"/>
  </w:style>
  <w:style w:type="paragraph" w:customStyle="1" w:styleId="F3519AD50F8E43E09618F3372AD62658">
    <w:name w:val="F3519AD50F8E43E09618F3372AD62658"/>
  </w:style>
  <w:style w:type="paragraph" w:customStyle="1" w:styleId="4B5405E90DB349339CF9E2496F3397DF">
    <w:name w:val="4B5405E90DB349339CF9E2496F3397DF"/>
  </w:style>
  <w:style w:type="paragraph" w:customStyle="1" w:styleId="DD0E4A659F264B4C9BCA2B162712DF90">
    <w:name w:val="DD0E4A659F264B4C9BCA2B162712DF90"/>
  </w:style>
  <w:style w:type="paragraph" w:customStyle="1" w:styleId="D2AB1596A16146A3BD319D2087AFC172">
    <w:name w:val="D2AB1596A16146A3BD319D2087AFC172"/>
  </w:style>
  <w:style w:type="paragraph" w:customStyle="1" w:styleId="F62200A4F7BE4CB6927B425EC5DF4E3F">
    <w:name w:val="F62200A4F7BE4CB6927B425EC5DF4E3F"/>
  </w:style>
  <w:style w:type="paragraph" w:customStyle="1" w:styleId="7C0A0B2DF72C4C51B1D6F6F8DE204310">
    <w:name w:val="7C0A0B2DF72C4C51B1D6F6F8DE204310"/>
  </w:style>
  <w:style w:type="paragraph" w:customStyle="1" w:styleId="1DEF49232397472BAE6B281742A6F4C2">
    <w:name w:val="1DEF49232397472BAE6B281742A6F4C2"/>
  </w:style>
  <w:style w:type="paragraph" w:customStyle="1" w:styleId="A9E4AC9C6E2C4A56A1750FA5A865228D">
    <w:name w:val="A9E4AC9C6E2C4A56A1750FA5A865228D"/>
  </w:style>
  <w:style w:type="paragraph" w:customStyle="1" w:styleId="CF71E07D48014A07A5B3C1786695F8B1">
    <w:name w:val="CF71E07D48014A07A5B3C1786695F8B1"/>
  </w:style>
  <w:style w:type="paragraph" w:customStyle="1" w:styleId="6F6AC0903AEF461885AEAFA22587F0F4">
    <w:name w:val="6F6AC0903AEF461885AEAFA22587F0F4"/>
  </w:style>
  <w:style w:type="paragraph" w:customStyle="1" w:styleId="13861FFB0E1F45DBB985290EFE5FF853">
    <w:name w:val="13861FFB0E1F45DBB985290EFE5FF853"/>
  </w:style>
  <w:style w:type="paragraph" w:customStyle="1" w:styleId="BB7641296D0B465AA618E76F72A53A1A">
    <w:name w:val="BB7641296D0B465AA618E76F72A53A1A"/>
  </w:style>
  <w:style w:type="paragraph" w:customStyle="1" w:styleId="B9557838F82F480CA7464BED45CCD0AD">
    <w:name w:val="B9557838F82F480CA7464BED45CCD0AD"/>
  </w:style>
  <w:style w:type="paragraph" w:customStyle="1" w:styleId="0119CCDA905E491A9EF06261A8DA1969">
    <w:name w:val="0119CCDA905E491A9EF06261A8DA1969"/>
  </w:style>
  <w:style w:type="paragraph" w:customStyle="1" w:styleId="D648F9B4EE22421480251B37F331C804">
    <w:name w:val="D648F9B4EE22421480251B37F331C804"/>
  </w:style>
  <w:style w:type="paragraph" w:customStyle="1" w:styleId="C5D1685825F84CC0B0301F83FAFB5E86">
    <w:name w:val="C5D1685825F84CC0B0301F83FAFB5E86"/>
  </w:style>
  <w:style w:type="paragraph" w:customStyle="1" w:styleId="28933E4E7DF540ABABFA2C41FC416639">
    <w:name w:val="28933E4E7DF540ABABFA2C41FC416639"/>
  </w:style>
  <w:style w:type="paragraph" w:customStyle="1" w:styleId="25C2248551AA412E90BD68D3E9707682">
    <w:name w:val="25C2248551AA412E90BD68D3E9707682"/>
  </w:style>
  <w:style w:type="paragraph" w:customStyle="1" w:styleId="B89B2FB227214CFCBB00E5CEDA1BF9C1">
    <w:name w:val="B89B2FB227214CFCBB00E5CEDA1BF9C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B65C556809A40DB8EE6518F178861B1">
    <w:name w:val="FB65C556809A40DB8EE6518F178861B1"/>
  </w:style>
  <w:style w:type="paragraph" w:customStyle="1" w:styleId="ADBD02C81AB9415680DFA58CAB8CDE75">
    <w:name w:val="ADBD02C81AB9415680DFA58CAB8CDE75"/>
    <w:rsid w:val="00F717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4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2020-09-02T20:25:00Z</dcterms:created>
  <dcterms:modified xsi:type="dcterms:W3CDTF">2021-02-21T22:38:00Z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